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47AA5" w14:textId="77777777" w:rsidR="00BC0D92" w:rsidRDefault="00BC0D92" w:rsidP="0096063E">
      <w:pPr>
        <w:spacing w:before="0"/>
        <w:jc w:val="left"/>
        <w:rPr>
          <w:bCs/>
          <w:sz w:val="22"/>
          <w:szCs w:val="22"/>
        </w:rPr>
      </w:pPr>
    </w:p>
    <w:p w14:paraId="60923230" w14:textId="77777777" w:rsidR="00BC0D92" w:rsidRDefault="00BC0D92" w:rsidP="0096063E">
      <w:pPr>
        <w:spacing w:before="0"/>
        <w:jc w:val="left"/>
        <w:rPr>
          <w:bCs/>
          <w:sz w:val="22"/>
          <w:szCs w:val="22"/>
        </w:rPr>
      </w:pPr>
    </w:p>
    <w:p w14:paraId="580562AD" w14:textId="77777777" w:rsidR="00BC0D92" w:rsidRPr="00244006" w:rsidRDefault="00BC0D92" w:rsidP="00BC0D92">
      <w:pPr>
        <w:jc w:val="center"/>
        <w:rPr>
          <w:b/>
          <w:sz w:val="24"/>
          <w:szCs w:val="24"/>
        </w:rPr>
      </w:pPr>
      <w:r w:rsidRPr="00244006">
        <w:rPr>
          <w:b/>
          <w:sz w:val="24"/>
          <w:szCs w:val="24"/>
        </w:rPr>
        <w:t>Application for Revision of landing permit</w:t>
      </w:r>
    </w:p>
    <w:p w14:paraId="61A75A64" w14:textId="77777777" w:rsidR="00BC0D92" w:rsidRPr="00244006" w:rsidRDefault="00BC0D92" w:rsidP="00BC0D92">
      <w:pPr>
        <w:rPr>
          <w:b/>
          <w:sz w:val="24"/>
          <w:szCs w:val="24"/>
        </w:rPr>
      </w:pPr>
    </w:p>
    <w:p w14:paraId="6C439C78" w14:textId="77777777" w:rsidR="00BC0D92" w:rsidRPr="00244006" w:rsidRDefault="00BC0D92" w:rsidP="00BC0D92">
      <w:pPr>
        <w:rPr>
          <w:bCs/>
          <w:sz w:val="24"/>
          <w:szCs w:val="24"/>
        </w:rPr>
      </w:pPr>
      <w:r w:rsidRPr="00244006">
        <w:rPr>
          <w:bCs/>
          <w:sz w:val="24"/>
          <w:szCs w:val="24"/>
        </w:rPr>
        <w:t xml:space="preserve">To: </w:t>
      </w:r>
      <w:r w:rsidRPr="00244006">
        <w:rPr>
          <w:b/>
          <w:sz w:val="24"/>
          <w:szCs w:val="24"/>
        </w:rPr>
        <w:t>Civil Aviation Authority of Viet Nam</w:t>
      </w:r>
    </w:p>
    <w:p w14:paraId="78D6A83E" w14:textId="77777777" w:rsidR="00BC0D92" w:rsidRPr="00244006" w:rsidRDefault="00BC0D92" w:rsidP="00BC0D92">
      <w:pPr>
        <w:rPr>
          <w:bCs/>
          <w:sz w:val="24"/>
          <w:szCs w:val="24"/>
        </w:rPr>
      </w:pPr>
      <w:r w:rsidRPr="00244006">
        <w:rPr>
          <w:bCs/>
          <w:sz w:val="24"/>
          <w:szCs w:val="24"/>
        </w:rPr>
        <w:t>Address: 119 Nguyen Son, Bo De ward, Hanoi, Vietnam</w:t>
      </w:r>
    </w:p>
    <w:p w14:paraId="5E014E14" w14:textId="77777777" w:rsidR="00BC0D92" w:rsidRDefault="00BC0D92" w:rsidP="00BC0D92">
      <w:r w:rsidRPr="00244006">
        <w:rPr>
          <w:bCs/>
          <w:sz w:val="24"/>
          <w:szCs w:val="24"/>
        </w:rPr>
        <w:t xml:space="preserve">Tel: ++84 4 38272281; Email: </w:t>
      </w:r>
      <w:hyperlink r:id="rId8" w:history="1">
        <w:r w:rsidRPr="00244006">
          <w:rPr>
            <w:rStyle w:val="Hyperlink"/>
            <w:bCs/>
            <w:sz w:val="24"/>
            <w:szCs w:val="24"/>
          </w:rPr>
          <w:t>atd@caa.gov.vn</w:t>
        </w:r>
      </w:hyperlink>
    </w:p>
    <w:p w14:paraId="2F1B70F6" w14:textId="77777777" w:rsidR="00C36613" w:rsidRDefault="00C36613" w:rsidP="00BC0D92"/>
    <w:p w14:paraId="023CEBF6" w14:textId="4F7D514A" w:rsidR="00C36613" w:rsidRPr="00C36613" w:rsidRDefault="00C36613" w:rsidP="00BC0D92">
      <w:pPr>
        <w:rPr>
          <w:sz w:val="24"/>
          <w:szCs w:val="24"/>
        </w:rPr>
      </w:pPr>
      <w:r w:rsidRPr="00244006">
        <w:rPr>
          <w:sz w:val="24"/>
          <w:szCs w:val="24"/>
        </w:rPr>
        <w:t xml:space="preserve">Refer to the issued permit: </w:t>
      </w:r>
      <w:r w:rsidR="003D4536" w:rsidRPr="003D4536">
        <w:rPr>
          <w:b/>
          <w:bCs/>
          <w:sz w:val="24"/>
          <w:szCs w:val="24"/>
        </w:rPr>
        <w:t>LD-06/B/S/2026VN/REV</w:t>
      </w:r>
      <w:r w:rsidR="004E6C12">
        <w:rPr>
          <w:b/>
          <w:bCs/>
          <w:sz w:val="24"/>
          <w:szCs w:val="24"/>
        </w:rPr>
        <w:t>3</w:t>
      </w:r>
    </w:p>
    <w:p w14:paraId="7D2A3A24" w14:textId="77777777" w:rsidR="00BC0D92" w:rsidRDefault="00BC0D92" w:rsidP="0096063E">
      <w:pPr>
        <w:spacing w:before="0"/>
        <w:jc w:val="left"/>
        <w:rPr>
          <w:bCs/>
          <w:sz w:val="22"/>
          <w:szCs w:val="22"/>
        </w:rPr>
      </w:pPr>
    </w:p>
    <w:p w14:paraId="0E0F9A38" w14:textId="096DC0BD" w:rsidR="00BC0D92" w:rsidRDefault="00BC0D92" w:rsidP="00BC0D92">
      <w:pPr>
        <w:spacing w:before="0"/>
        <w:jc w:val="left"/>
        <w:rPr>
          <w:bCs/>
          <w:sz w:val="22"/>
          <w:szCs w:val="22"/>
        </w:rPr>
      </w:pPr>
      <w:r w:rsidRPr="00BC0D92">
        <w:rPr>
          <w:bCs/>
          <w:sz w:val="22"/>
          <w:szCs w:val="22"/>
        </w:rPr>
        <w:t xml:space="preserve">IATA Schedule Season: </w:t>
      </w:r>
      <w:r>
        <w:rPr>
          <w:bCs/>
          <w:sz w:val="22"/>
          <w:szCs w:val="22"/>
        </w:rPr>
        <w:t>SUMMER</w:t>
      </w:r>
      <w:r w:rsidRPr="00BC0D92">
        <w:rPr>
          <w:bCs/>
          <w:sz w:val="22"/>
          <w:szCs w:val="22"/>
        </w:rPr>
        <w:t xml:space="preserve"> 202</w:t>
      </w:r>
      <w:r>
        <w:rPr>
          <w:bCs/>
          <w:sz w:val="22"/>
          <w:szCs w:val="22"/>
        </w:rPr>
        <w:t>6</w:t>
      </w:r>
    </w:p>
    <w:p w14:paraId="6AC99D9B" w14:textId="77777777" w:rsidR="00C36613" w:rsidRPr="00BC0D92" w:rsidRDefault="00C36613" w:rsidP="00BC0D92">
      <w:pPr>
        <w:spacing w:before="0"/>
        <w:jc w:val="left"/>
        <w:rPr>
          <w:bCs/>
          <w:sz w:val="22"/>
          <w:szCs w:val="22"/>
        </w:rPr>
      </w:pPr>
    </w:p>
    <w:p w14:paraId="4241C411" w14:textId="77777777" w:rsidR="00E266E3" w:rsidRPr="00E266E3" w:rsidRDefault="00E266E3" w:rsidP="00E266E3">
      <w:pPr>
        <w:rPr>
          <w:b/>
          <w:bCs/>
          <w:sz w:val="22"/>
          <w:szCs w:val="22"/>
        </w:rPr>
      </w:pPr>
      <w:bookmarkStart w:id="0" w:name="_Hlk210297597"/>
      <w:r w:rsidRPr="00E266E3">
        <w:rPr>
          <w:b/>
          <w:bCs/>
          <w:sz w:val="22"/>
          <w:szCs w:val="22"/>
        </w:rPr>
        <w:t>1. Carrier/Operator</w:t>
      </w:r>
    </w:p>
    <w:tbl>
      <w:tblPr>
        <w:tblStyle w:val="TableGrid"/>
        <w:tblW w:w="5155" w:type="pct"/>
        <w:tblInd w:w="0" w:type="dxa"/>
        <w:tblLook w:val="04A0" w:firstRow="1" w:lastRow="0" w:firstColumn="1" w:lastColumn="0" w:noHBand="0" w:noVBand="1"/>
      </w:tblPr>
      <w:tblGrid>
        <w:gridCol w:w="2748"/>
        <w:gridCol w:w="6887"/>
      </w:tblGrid>
      <w:tr w:rsidR="00E266E3" w:rsidRPr="00E266E3" w14:paraId="0900930B" w14:textId="77777777" w:rsidTr="00E266E3">
        <w:tc>
          <w:tcPr>
            <w:tcW w:w="5000" w:type="pct"/>
            <w:gridSpan w:val="2"/>
          </w:tcPr>
          <w:p w14:paraId="700B9FDB" w14:textId="77777777" w:rsidR="00E266E3" w:rsidRPr="00E266E3" w:rsidRDefault="00E266E3" w:rsidP="00210BF2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 xml:space="preserve">Name: FEDERAL EXPRESS CORPORATION                                    </w:t>
            </w:r>
          </w:p>
        </w:tc>
      </w:tr>
      <w:tr w:rsidR="00E266E3" w:rsidRPr="00E266E3" w14:paraId="6C4646E5" w14:textId="77777777" w:rsidTr="00E266E3">
        <w:tc>
          <w:tcPr>
            <w:tcW w:w="1426" w:type="pct"/>
          </w:tcPr>
          <w:p w14:paraId="7615B17C" w14:textId="77777777" w:rsidR="00E266E3" w:rsidRPr="00E266E3" w:rsidRDefault="00E266E3" w:rsidP="00210BF2">
            <w:pPr>
              <w:rPr>
                <w:rFonts w:cs="Times New Roman"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>IATA code: FX</w:t>
            </w:r>
          </w:p>
        </w:tc>
        <w:tc>
          <w:tcPr>
            <w:tcW w:w="3574" w:type="pct"/>
          </w:tcPr>
          <w:p w14:paraId="3946CD7F" w14:textId="77777777" w:rsidR="00E266E3" w:rsidRPr="00E266E3" w:rsidRDefault="00E266E3" w:rsidP="00210BF2">
            <w:pPr>
              <w:ind w:left="5"/>
              <w:rPr>
                <w:rFonts w:cs="Times New Roman"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>ICAO code: FDX </w:t>
            </w:r>
          </w:p>
        </w:tc>
      </w:tr>
      <w:tr w:rsidR="00E266E3" w:rsidRPr="00E266E3" w14:paraId="1B0BB29E" w14:textId="77777777" w:rsidTr="00E266E3">
        <w:tc>
          <w:tcPr>
            <w:tcW w:w="5000" w:type="pct"/>
            <w:gridSpan w:val="2"/>
          </w:tcPr>
          <w:p w14:paraId="5F1A9D26" w14:textId="77777777" w:rsidR="00E266E3" w:rsidRPr="00E266E3" w:rsidRDefault="00E266E3" w:rsidP="00210BF2">
            <w:pPr>
              <w:rPr>
                <w:rFonts w:cs="Times New Roman"/>
                <w:b/>
                <w:bCs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>Postal Address: 3131 Democrat Rd, Bldg. C, Memphis, TN 38118 USA. </w:t>
            </w:r>
          </w:p>
        </w:tc>
      </w:tr>
      <w:tr w:rsidR="00E266E3" w:rsidRPr="00E266E3" w14:paraId="50C45BEE" w14:textId="77777777" w:rsidTr="00E266E3">
        <w:tc>
          <w:tcPr>
            <w:tcW w:w="1426" w:type="pct"/>
          </w:tcPr>
          <w:p w14:paraId="2AD01BE2" w14:textId="77777777" w:rsidR="00E266E3" w:rsidRPr="00E266E3" w:rsidRDefault="00E266E3" w:rsidP="00210BF2">
            <w:pPr>
              <w:rPr>
                <w:rFonts w:cs="Times New Roman"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>Tel: (1-901) 606-9983</w:t>
            </w:r>
          </w:p>
        </w:tc>
        <w:tc>
          <w:tcPr>
            <w:tcW w:w="3574" w:type="pct"/>
          </w:tcPr>
          <w:p w14:paraId="0CCA87B1" w14:textId="77777777" w:rsidR="00E266E3" w:rsidRPr="00E266E3" w:rsidRDefault="00E266E3" w:rsidP="00210BF2">
            <w:pPr>
              <w:rPr>
                <w:rFonts w:cs="Times New Roman"/>
                <w:sz w:val="22"/>
                <w:szCs w:val="22"/>
              </w:rPr>
            </w:pPr>
            <w:r w:rsidRPr="00E266E3">
              <w:rPr>
                <w:rFonts w:cs="Times New Roman"/>
                <w:sz w:val="22"/>
                <w:szCs w:val="22"/>
              </w:rPr>
              <w:t xml:space="preserve">Email:  </w:t>
            </w:r>
            <w:hyperlink r:id="rId9" w:history="1">
              <w:r w:rsidRPr="00E266E3">
                <w:rPr>
                  <w:rStyle w:val="Hyperlink"/>
                  <w:rFonts w:cs="Times New Roman"/>
                  <w:sz w:val="22"/>
                  <w:szCs w:val="22"/>
                </w:rPr>
                <w:t>airnav@corp.ds.fedex.com</w:t>
              </w:r>
            </w:hyperlink>
            <w:r w:rsidRPr="00E266E3">
              <w:rPr>
                <w:rFonts w:cs="Times New Roman"/>
                <w:sz w:val="22"/>
                <w:szCs w:val="22"/>
              </w:rPr>
              <w:t> </w:t>
            </w:r>
          </w:p>
        </w:tc>
      </w:tr>
    </w:tbl>
    <w:p w14:paraId="2ACA798B" w14:textId="77777777" w:rsidR="00C36613" w:rsidRDefault="00C36613" w:rsidP="00E266E3">
      <w:pPr>
        <w:suppressAutoHyphens/>
        <w:rPr>
          <w:b/>
          <w:bCs/>
          <w:sz w:val="22"/>
          <w:szCs w:val="22"/>
        </w:rPr>
      </w:pPr>
    </w:p>
    <w:p w14:paraId="752C4855" w14:textId="53B03ABE" w:rsidR="00E266E3" w:rsidRPr="00E266E3" w:rsidRDefault="00E266E3" w:rsidP="00E266E3">
      <w:pPr>
        <w:suppressAutoHyphens/>
        <w:rPr>
          <w:b/>
          <w:bCs/>
          <w:sz w:val="22"/>
          <w:szCs w:val="22"/>
        </w:rPr>
      </w:pPr>
      <w:r w:rsidRPr="00E266E3">
        <w:rPr>
          <w:b/>
          <w:bCs/>
          <w:sz w:val="22"/>
          <w:szCs w:val="22"/>
        </w:rPr>
        <w:t>2. Schedule</w:t>
      </w:r>
      <w:r w:rsidRPr="00E266E3">
        <w:rPr>
          <w:sz w:val="22"/>
          <w:szCs w:val="22"/>
        </w:rPr>
        <w:t xml:space="preserve"> (UTC Time)</w:t>
      </w:r>
    </w:p>
    <w:p w14:paraId="3EDFDA24" w14:textId="77777777" w:rsidR="00E266E3" w:rsidRPr="00E266E3" w:rsidRDefault="00E266E3" w:rsidP="00E266E3">
      <w:pPr>
        <w:tabs>
          <w:tab w:val="left" w:pos="4014"/>
        </w:tabs>
        <w:suppressAutoHyphens/>
        <w:rPr>
          <w:sz w:val="22"/>
          <w:szCs w:val="22"/>
        </w:rPr>
      </w:pPr>
      <w:r w:rsidRPr="00E266E3">
        <w:rPr>
          <w:b/>
          <w:bCs/>
          <w:sz w:val="22"/>
          <w:szCs w:val="22"/>
        </w:rPr>
        <w:t xml:space="preserve">2.1. Original schedule(s) 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2"/>
        <w:gridCol w:w="981"/>
        <w:gridCol w:w="954"/>
        <w:gridCol w:w="815"/>
        <w:gridCol w:w="1023"/>
        <w:gridCol w:w="630"/>
        <w:gridCol w:w="811"/>
        <w:gridCol w:w="900"/>
        <w:gridCol w:w="900"/>
        <w:gridCol w:w="1719"/>
      </w:tblGrid>
      <w:tr w:rsidR="00E266E3" w:rsidRPr="00E266E3" w14:paraId="69FA19F8" w14:textId="77777777" w:rsidTr="00A8358F">
        <w:trPr>
          <w:trHeight w:val="592"/>
        </w:trPr>
        <w:tc>
          <w:tcPr>
            <w:tcW w:w="468" w:type="pct"/>
            <w:tcMar>
              <w:left w:w="57" w:type="dxa"/>
              <w:right w:w="57" w:type="dxa"/>
            </w:tcMar>
            <w:hideMark/>
          </w:tcPr>
          <w:bookmarkEnd w:id="0"/>
          <w:p w14:paraId="2CC07B42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Flight number</w:t>
            </w:r>
          </w:p>
        </w:tc>
        <w:tc>
          <w:tcPr>
            <w:tcW w:w="509" w:type="pct"/>
            <w:tcMar>
              <w:left w:w="57" w:type="dxa"/>
              <w:right w:w="57" w:type="dxa"/>
            </w:tcMar>
            <w:hideMark/>
          </w:tcPr>
          <w:p w14:paraId="6F456732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Effective from</w:t>
            </w:r>
          </w:p>
          <w:p w14:paraId="5494C94C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495" w:type="pct"/>
            <w:tcMar>
              <w:left w:w="57" w:type="dxa"/>
              <w:right w:w="57" w:type="dxa"/>
            </w:tcMar>
            <w:hideMark/>
          </w:tcPr>
          <w:p w14:paraId="6AFB443F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Effective to</w:t>
            </w:r>
          </w:p>
          <w:p w14:paraId="44760458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</w:p>
        </w:tc>
        <w:tc>
          <w:tcPr>
            <w:tcW w:w="423" w:type="pct"/>
            <w:tcMar>
              <w:left w:w="57" w:type="dxa"/>
              <w:right w:w="57" w:type="dxa"/>
            </w:tcMar>
            <w:hideMark/>
          </w:tcPr>
          <w:p w14:paraId="7E918DB0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Days of services</w:t>
            </w:r>
          </w:p>
        </w:tc>
        <w:tc>
          <w:tcPr>
            <w:tcW w:w="531" w:type="pct"/>
            <w:tcMar>
              <w:left w:w="57" w:type="dxa"/>
              <w:right w:w="57" w:type="dxa"/>
            </w:tcMar>
            <w:hideMark/>
          </w:tcPr>
          <w:p w14:paraId="30F5A475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Departure Airport</w:t>
            </w:r>
          </w:p>
        </w:tc>
        <w:tc>
          <w:tcPr>
            <w:tcW w:w="327" w:type="pct"/>
            <w:tcMar>
              <w:left w:w="57" w:type="dxa"/>
              <w:right w:w="57" w:type="dxa"/>
            </w:tcMar>
            <w:hideMark/>
          </w:tcPr>
          <w:p w14:paraId="5AB2D85F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ETD</w:t>
            </w:r>
          </w:p>
        </w:tc>
        <w:tc>
          <w:tcPr>
            <w:tcW w:w="421" w:type="pct"/>
            <w:tcMar>
              <w:left w:w="57" w:type="dxa"/>
              <w:right w:w="57" w:type="dxa"/>
            </w:tcMar>
            <w:hideMark/>
          </w:tcPr>
          <w:p w14:paraId="1A239360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Arrival Airport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hideMark/>
          </w:tcPr>
          <w:p w14:paraId="61D97BB3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ETA</w:t>
            </w:r>
          </w:p>
        </w:tc>
        <w:tc>
          <w:tcPr>
            <w:tcW w:w="467" w:type="pct"/>
          </w:tcPr>
          <w:p w14:paraId="6F6B7A36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color w:val="000000"/>
                <w:spacing w:val="-2"/>
                <w:sz w:val="22"/>
                <w:szCs w:val="22"/>
              </w:rPr>
              <w:t>Aircraft Type</w:t>
            </w:r>
          </w:p>
        </w:tc>
        <w:tc>
          <w:tcPr>
            <w:tcW w:w="892" w:type="pct"/>
          </w:tcPr>
          <w:p w14:paraId="093C50F2" w14:textId="77777777" w:rsidR="00E266E3" w:rsidRPr="00E266E3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2"/>
                <w:szCs w:val="22"/>
              </w:rPr>
            </w:pPr>
            <w:r w:rsidRPr="00E266E3">
              <w:rPr>
                <w:i/>
                <w:iCs/>
                <w:color w:val="000000"/>
                <w:spacing w:val="-2"/>
                <w:sz w:val="22"/>
                <w:szCs w:val="22"/>
              </w:rPr>
              <w:t>Original permit</w:t>
            </w:r>
          </w:p>
        </w:tc>
      </w:tr>
      <w:tr w:rsidR="00F54757" w:rsidRPr="00E266E3" w14:paraId="4C02DE8E" w14:textId="77777777" w:rsidTr="00647751">
        <w:trPr>
          <w:trHeight w:val="354"/>
        </w:trPr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6CD2D512" w14:textId="3BE6AC5E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FX9005</w:t>
            </w:r>
          </w:p>
        </w:tc>
        <w:tc>
          <w:tcPr>
            <w:tcW w:w="509" w:type="pct"/>
            <w:tcMar>
              <w:left w:w="57" w:type="dxa"/>
              <w:right w:w="57" w:type="dxa"/>
            </w:tcMar>
            <w:vAlign w:val="center"/>
          </w:tcPr>
          <w:p w14:paraId="6F44FCA9" w14:textId="1A9D4A30" w:rsidR="00F54757" w:rsidRDefault="003D4536" w:rsidP="00F54757">
            <w:pPr>
              <w:suppressAutoHyphen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95" w:type="pct"/>
            <w:tcMar>
              <w:left w:w="57" w:type="dxa"/>
              <w:right w:w="57" w:type="dxa"/>
            </w:tcMar>
            <w:vAlign w:val="center"/>
          </w:tcPr>
          <w:p w14:paraId="449DD99A" w14:textId="0C2F8F69" w:rsidR="00F54757" w:rsidRDefault="003D4536" w:rsidP="00F54757">
            <w:pPr>
              <w:suppressAutoHyphen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23" w:type="pct"/>
            <w:tcMar>
              <w:left w:w="57" w:type="dxa"/>
              <w:right w:w="57" w:type="dxa"/>
            </w:tcMar>
            <w:vAlign w:val="center"/>
          </w:tcPr>
          <w:p w14:paraId="76B1CCAC" w14:textId="4F716C5B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1------</w:t>
            </w:r>
          </w:p>
        </w:tc>
        <w:tc>
          <w:tcPr>
            <w:tcW w:w="531" w:type="pct"/>
            <w:tcMar>
              <w:left w:w="57" w:type="dxa"/>
              <w:right w:w="57" w:type="dxa"/>
            </w:tcMar>
            <w:vAlign w:val="center"/>
          </w:tcPr>
          <w:p w14:paraId="1E05D99F" w14:textId="4D56C051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ANC</w:t>
            </w:r>
          </w:p>
        </w:tc>
        <w:tc>
          <w:tcPr>
            <w:tcW w:w="327" w:type="pct"/>
            <w:tcMar>
              <w:left w:w="57" w:type="dxa"/>
              <w:right w:w="57" w:type="dxa"/>
            </w:tcMar>
            <w:vAlign w:val="center"/>
          </w:tcPr>
          <w:p w14:paraId="617A7B68" w14:textId="141CB46D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1015</w:t>
            </w:r>
          </w:p>
        </w:tc>
        <w:tc>
          <w:tcPr>
            <w:tcW w:w="421" w:type="pct"/>
            <w:tcMar>
              <w:left w:w="57" w:type="dxa"/>
              <w:right w:w="57" w:type="dxa"/>
            </w:tcMar>
            <w:vAlign w:val="center"/>
          </w:tcPr>
          <w:p w14:paraId="32DD2C09" w14:textId="2C427AA3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HAN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9EF1448" w14:textId="0D678C2B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2310</w:t>
            </w:r>
          </w:p>
        </w:tc>
        <w:tc>
          <w:tcPr>
            <w:tcW w:w="467" w:type="pct"/>
          </w:tcPr>
          <w:p w14:paraId="13EA0525" w14:textId="58791600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77F</w:t>
            </w:r>
          </w:p>
        </w:tc>
        <w:tc>
          <w:tcPr>
            <w:tcW w:w="892" w:type="pct"/>
            <w:vAlign w:val="center"/>
          </w:tcPr>
          <w:p w14:paraId="13D42101" w14:textId="5CAF5F42" w:rsidR="00F54757" w:rsidRPr="003D4536" w:rsidRDefault="003D4536" w:rsidP="00F54757">
            <w:pPr>
              <w:suppressAutoHyphens/>
              <w:jc w:val="center"/>
              <w:rPr>
                <w:sz w:val="16"/>
                <w:szCs w:val="16"/>
              </w:rPr>
            </w:pPr>
            <w:r w:rsidRPr="003D4536">
              <w:rPr>
                <w:sz w:val="16"/>
                <w:szCs w:val="16"/>
              </w:rPr>
              <w:t>LD-06/B/S/2026VN/REV</w:t>
            </w:r>
            <w:r w:rsidR="004E6C12">
              <w:rPr>
                <w:sz w:val="16"/>
                <w:szCs w:val="16"/>
              </w:rPr>
              <w:t>3</w:t>
            </w:r>
          </w:p>
        </w:tc>
      </w:tr>
      <w:tr w:rsidR="00F54757" w:rsidRPr="00E266E3" w14:paraId="269275A0" w14:textId="77777777" w:rsidTr="00647751">
        <w:trPr>
          <w:trHeight w:val="354"/>
        </w:trPr>
        <w:tc>
          <w:tcPr>
            <w:tcW w:w="468" w:type="pct"/>
            <w:tcMar>
              <w:left w:w="57" w:type="dxa"/>
              <w:right w:w="57" w:type="dxa"/>
            </w:tcMar>
            <w:vAlign w:val="center"/>
          </w:tcPr>
          <w:p w14:paraId="4890C679" w14:textId="384DE9AC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FX9007</w:t>
            </w:r>
          </w:p>
        </w:tc>
        <w:tc>
          <w:tcPr>
            <w:tcW w:w="509" w:type="pct"/>
            <w:tcMar>
              <w:left w:w="57" w:type="dxa"/>
              <w:right w:w="57" w:type="dxa"/>
            </w:tcMar>
            <w:vAlign w:val="center"/>
          </w:tcPr>
          <w:p w14:paraId="751AE094" w14:textId="214EC691" w:rsidR="00F54757" w:rsidRDefault="003D4536" w:rsidP="00F54757">
            <w:pPr>
              <w:suppressAutoHyphen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95" w:type="pct"/>
            <w:tcMar>
              <w:left w:w="57" w:type="dxa"/>
              <w:right w:w="57" w:type="dxa"/>
            </w:tcMar>
            <w:vAlign w:val="center"/>
          </w:tcPr>
          <w:p w14:paraId="232678B1" w14:textId="06A55D71" w:rsidR="00F54757" w:rsidRDefault="003D4536" w:rsidP="00F54757">
            <w:pPr>
              <w:suppressAutoHyphens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23" w:type="pct"/>
            <w:tcMar>
              <w:left w:w="57" w:type="dxa"/>
              <w:right w:w="57" w:type="dxa"/>
            </w:tcMar>
            <w:vAlign w:val="center"/>
          </w:tcPr>
          <w:p w14:paraId="15F0D992" w14:textId="4B79FB0F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-2-----</w:t>
            </w:r>
          </w:p>
        </w:tc>
        <w:tc>
          <w:tcPr>
            <w:tcW w:w="531" w:type="pct"/>
            <w:tcMar>
              <w:left w:w="57" w:type="dxa"/>
              <w:right w:w="57" w:type="dxa"/>
            </w:tcMar>
            <w:vAlign w:val="center"/>
          </w:tcPr>
          <w:p w14:paraId="53D78384" w14:textId="21A1400C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HAN</w:t>
            </w:r>
          </w:p>
        </w:tc>
        <w:tc>
          <w:tcPr>
            <w:tcW w:w="327" w:type="pct"/>
            <w:tcMar>
              <w:left w:w="57" w:type="dxa"/>
              <w:right w:w="57" w:type="dxa"/>
            </w:tcMar>
            <w:vAlign w:val="center"/>
          </w:tcPr>
          <w:p w14:paraId="0DDD31C1" w14:textId="4222DEC8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0045</w:t>
            </w:r>
          </w:p>
        </w:tc>
        <w:tc>
          <w:tcPr>
            <w:tcW w:w="421" w:type="pct"/>
            <w:tcMar>
              <w:left w:w="57" w:type="dxa"/>
              <w:right w:w="57" w:type="dxa"/>
            </w:tcMar>
            <w:vAlign w:val="center"/>
          </w:tcPr>
          <w:p w14:paraId="79CA6192" w14:textId="4EC97100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ANC</w:t>
            </w:r>
          </w:p>
        </w:tc>
        <w:tc>
          <w:tcPr>
            <w:tcW w:w="467" w:type="pct"/>
            <w:tcMar>
              <w:left w:w="57" w:type="dxa"/>
              <w:right w:w="57" w:type="dxa"/>
            </w:tcMar>
            <w:vAlign w:val="center"/>
          </w:tcPr>
          <w:p w14:paraId="640E2189" w14:textId="2100FEBE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1135</w:t>
            </w:r>
          </w:p>
        </w:tc>
        <w:tc>
          <w:tcPr>
            <w:tcW w:w="467" w:type="pct"/>
          </w:tcPr>
          <w:p w14:paraId="0D297C95" w14:textId="3E398E86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77F</w:t>
            </w:r>
          </w:p>
        </w:tc>
        <w:tc>
          <w:tcPr>
            <w:tcW w:w="892" w:type="pct"/>
            <w:vAlign w:val="center"/>
          </w:tcPr>
          <w:p w14:paraId="0B9D249E" w14:textId="74DB065E" w:rsidR="00F54757" w:rsidRPr="003D4536" w:rsidRDefault="003D4536" w:rsidP="00F54757">
            <w:pPr>
              <w:suppressAutoHyphens/>
              <w:jc w:val="center"/>
              <w:rPr>
                <w:sz w:val="16"/>
                <w:szCs w:val="16"/>
              </w:rPr>
            </w:pPr>
            <w:r w:rsidRPr="003D4536">
              <w:rPr>
                <w:sz w:val="16"/>
                <w:szCs w:val="16"/>
              </w:rPr>
              <w:t>LD-06/B/S/2026VN/REV</w:t>
            </w:r>
            <w:r w:rsidR="004E6C12">
              <w:rPr>
                <w:sz w:val="16"/>
                <w:szCs w:val="16"/>
              </w:rPr>
              <w:t>3</w:t>
            </w:r>
          </w:p>
        </w:tc>
      </w:tr>
    </w:tbl>
    <w:p w14:paraId="5209D7E5" w14:textId="56B212D7" w:rsidR="00E266E3" w:rsidRPr="00E266E3" w:rsidRDefault="00E266E3" w:rsidP="00E266E3">
      <w:pPr>
        <w:tabs>
          <w:tab w:val="left" w:pos="4014"/>
        </w:tabs>
        <w:suppressAutoHyphens/>
        <w:rPr>
          <w:sz w:val="22"/>
          <w:szCs w:val="22"/>
        </w:rPr>
      </w:pPr>
      <w:r w:rsidRPr="00E266E3">
        <w:rPr>
          <w:b/>
          <w:bCs/>
          <w:sz w:val="22"/>
          <w:szCs w:val="22"/>
        </w:rPr>
        <w:t xml:space="preserve">2.2. New schedule(s) </w:t>
      </w:r>
    </w:p>
    <w:tbl>
      <w:tblPr>
        <w:tblW w:w="515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2"/>
        <w:gridCol w:w="1019"/>
        <w:gridCol w:w="1043"/>
        <w:gridCol w:w="960"/>
        <w:gridCol w:w="1056"/>
        <w:gridCol w:w="950"/>
        <w:gridCol w:w="883"/>
        <w:gridCol w:w="877"/>
        <w:gridCol w:w="1555"/>
      </w:tblGrid>
      <w:tr w:rsidR="00E266E3" w:rsidRPr="00C60F2F" w14:paraId="1F85C3A2" w14:textId="77777777" w:rsidTr="00A8358F">
        <w:tc>
          <w:tcPr>
            <w:tcW w:w="670" w:type="pct"/>
            <w:tcMar>
              <w:left w:w="57" w:type="dxa"/>
              <w:right w:w="57" w:type="dxa"/>
            </w:tcMar>
            <w:hideMark/>
          </w:tcPr>
          <w:p w14:paraId="5EAC59A9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Flight number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  <w:hideMark/>
          </w:tcPr>
          <w:p w14:paraId="14F890B3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Effective from</w:t>
            </w:r>
          </w:p>
          <w:p w14:paraId="1ED3D083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541" w:type="pct"/>
            <w:tcMar>
              <w:left w:w="57" w:type="dxa"/>
              <w:right w:w="57" w:type="dxa"/>
            </w:tcMar>
            <w:hideMark/>
          </w:tcPr>
          <w:p w14:paraId="3EF2EEE2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Effective to</w:t>
            </w:r>
          </w:p>
          <w:p w14:paraId="08C31DE9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</w:p>
        </w:tc>
        <w:tc>
          <w:tcPr>
            <w:tcW w:w="498" w:type="pct"/>
            <w:tcMar>
              <w:left w:w="57" w:type="dxa"/>
              <w:right w:w="57" w:type="dxa"/>
            </w:tcMar>
            <w:hideMark/>
          </w:tcPr>
          <w:p w14:paraId="405F23E6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Days of services</w:t>
            </w:r>
          </w:p>
        </w:tc>
        <w:tc>
          <w:tcPr>
            <w:tcW w:w="548" w:type="pct"/>
            <w:tcMar>
              <w:left w:w="57" w:type="dxa"/>
              <w:right w:w="57" w:type="dxa"/>
            </w:tcMar>
            <w:hideMark/>
          </w:tcPr>
          <w:p w14:paraId="1CF1077F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Departure Airport</w:t>
            </w:r>
          </w:p>
        </w:tc>
        <w:tc>
          <w:tcPr>
            <w:tcW w:w="493" w:type="pct"/>
            <w:tcMar>
              <w:left w:w="57" w:type="dxa"/>
              <w:right w:w="57" w:type="dxa"/>
            </w:tcMar>
            <w:hideMark/>
          </w:tcPr>
          <w:p w14:paraId="65B95DEA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ETD</w:t>
            </w:r>
          </w:p>
        </w:tc>
        <w:tc>
          <w:tcPr>
            <w:tcW w:w="458" w:type="pct"/>
            <w:tcMar>
              <w:left w:w="57" w:type="dxa"/>
              <w:right w:w="57" w:type="dxa"/>
            </w:tcMar>
            <w:hideMark/>
          </w:tcPr>
          <w:p w14:paraId="1354BE7D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Arrival Airport</w:t>
            </w:r>
          </w:p>
        </w:tc>
        <w:tc>
          <w:tcPr>
            <w:tcW w:w="455" w:type="pct"/>
            <w:tcMar>
              <w:left w:w="57" w:type="dxa"/>
              <w:right w:w="57" w:type="dxa"/>
            </w:tcMar>
            <w:hideMark/>
          </w:tcPr>
          <w:p w14:paraId="351C8B24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ETA</w:t>
            </w:r>
          </w:p>
        </w:tc>
        <w:tc>
          <w:tcPr>
            <w:tcW w:w="807" w:type="pct"/>
          </w:tcPr>
          <w:p w14:paraId="2312B3BB" w14:textId="77777777" w:rsidR="00E266E3" w:rsidRPr="00C60F2F" w:rsidRDefault="00E266E3" w:rsidP="00E266E3">
            <w:pPr>
              <w:suppressAutoHyphens/>
              <w:spacing w:before="0"/>
              <w:rPr>
                <w:color w:val="000000"/>
                <w:spacing w:val="-2"/>
                <w:sz w:val="24"/>
                <w:szCs w:val="24"/>
              </w:rPr>
            </w:pPr>
            <w:r w:rsidRPr="00C60F2F">
              <w:rPr>
                <w:color w:val="000000"/>
                <w:spacing w:val="-2"/>
                <w:sz w:val="24"/>
                <w:szCs w:val="24"/>
              </w:rPr>
              <w:t>Aircraft Type</w:t>
            </w:r>
          </w:p>
        </w:tc>
      </w:tr>
      <w:tr w:rsidR="00F54757" w:rsidRPr="00C60F2F" w14:paraId="7D14F652" w14:textId="77777777" w:rsidTr="00097E26">
        <w:tc>
          <w:tcPr>
            <w:tcW w:w="670" w:type="pct"/>
            <w:tcMar>
              <w:left w:w="57" w:type="dxa"/>
              <w:right w:w="57" w:type="dxa"/>
            </w:tcMar>
            <w:vAlign w:val="center"/>
          </w:tcPr>
          <w:p w14:paraId="0D86F4E1" w14:textId="57041FDD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  <w:highlight w:val="yellow"/>
              </w:rPr>
            </w:pPr>
            <w:r w:rsidRPr="00F54757">
              <w:rPr>
                <w:sz w:val="22"/>
                <w:szCs w:val="22"/>
                <w:highlight w:val="yellow"/>
              </w:rPr>
              <w:t>FX9005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  <w:vAlign w:val="center"/>
          </w:tcPr>
          <w:p w14:paraId="0D6D0B65" w14:textId="50AFAD04" w:rsidR="00F54757" w:rsidRDefault="003D4536" w:rsidP="00F54757">
            <w:pPr>
              <w:suppressAutoHyphens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541" w:type="pct"/>
            <w:tcMar>
              <w:left w:w="57" w:type="dxa"/>
              <w:right w:w="57" w:type="dxa"/>
            </w:tcMar>
            <w:vAlign w:val="center"/>
          </w:tcPr>
          <w:p w14:paraId="2B5AE940" w14:textId="7C1D444D" w:rsidR="00F54757" w:rsidRDefault="003D4536" w:rsidP="00F54757">
            <w:pPr>
              <w:suppressAutoHyphens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03Aug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98" w:type="pct"/>
            <w:tcMar>
              <w:left w:w="57" w:type="dxa"/>
              <w:right w:w="57" w:type="dxa"/>
            </w:tcMar>
            <w:vAlign w:val="center"/>
          </w:tcPr>
          <w:p w14:paraId="59B301A2" w14:textId="60F02B98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1------</w:t>
            </w:r>
          </w:p>
        </w:tc>
        <w:tc>
          <w:tcPr>
            <w:tcW w:w="548" w:type="pct"/>
            <w:tcMar>
              <w:left w:w="57" w:type="dxa"/>
              <w:right w:w="57" w:type="dxa"/>
            </w:tcMar>
            <w:vAlign w:val="center"/>
          </w:tcPr>
          <w:p w14:paraId="43528555" w14:textId="31489635" w:rsidR="00F54757" w:rsidRPr="00F54757" w:rsidRDefault="00F54757" w:rsidP="00F54757">
            <w:pPr>
              <w:suppressAutoHyphens/>
              <w:jc w:val="left"/>
              <w:rPr>
                <w:sz w:val="22"/>
                <w:szCs w:val="22"/>
                <w:highlight w:val="yellow"/>
              </w:rPr>
            </w:pPr>
            <w:r w:rsidRPr="00F54757">
              <w:rPr>
                <w:sz w:val="22"/>
                <w:szCs w:val="22"/>
                <w:highlight w:val="yellow"/>
              </w:rPr>
              <w:t>SIN</w:t>
            </w:r>
          </w:p>
        </w:tc>
        <w:tc>
          <w:tcPr>
            <w:tcW w:w="493" w:type="pct"/>
            <w:tcMar>
              <w:left w:w="57" w:type="dxa"/>
              <w:right w:w="57" w:type="dxa"/>
            </w:tcMar>
            <w:vAlign w:val="center"/>
          </w:tcPr>
          <w:p w14:paraId="4FD1F3C8" w14:textId="2BAC79AD" w:rsidR="00F54757" w:rsidRPr="00F54757" w:rsidRDefault="00F54757" w:rsidP="00F54757">
            <w:pPr>
              <w:suppressAutoHyphens/>
              <w:jc w:val="left"/>
              <w:rPr>
                <w:sz w:val="22"/>
                <w:szCs w:val="22"/>
                <w:highlight w:val="yellow"/>
              </w:rPr>
            </w:pPr>
            <w:r w:rsidRPr="00F54757">
              <w:rPr>
                <w:sz w:val="22"/>
                <w:szCs w:val="22"/>
                <w:highlight w:val="yellow"/>
              </w:rPr>
              <w:t>2000</w:t>
            </w:r>
          </w:p>
        </w:tc>
        <w:tc>
          <w:tcPr>
            <w:tcW w:w="458" w:type="pct"/>
            <w:tcMar>
              <w:left w:w="57" w:type="dxa"/>
              <w:right w:w="57" w:type="dxa"/>
            </w:tcMar>
            <w:vAlign w:val="center"/>
          </w:tcPr>
          <w:p w14:paraId="44821AB2" w14:textId="54D3ABA8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HAN</w:t>
            </w:r>
          </w:p>
        </w:tc>
        <w:tc>
          <w:tcPr>
            <w:tcW w:w="455" w:type="pct"/>
            <w:tcMar>
              <w:left w:w="57" w:type="dxa"/>
              <w:right w:w="57" w:type="dxa"/>
            </w:tcMar>
            <w:vAlign w:val="center"/>
          </w:tcPr>
          <w:p w14:paraId="4E46ECBD" w14:textId="576D3B86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2310</w:t>
            </w:r>
          </w:p>
        </w:tc>
        <w:tc>
          <w:tcPr>
            <w:tcW w:w="807" w:type="pct"/>
          </w:tcPr>
          <w:p w14:paraId="11F4F2D8" w14:textId="14916850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77F</w:t>
            </w:r>
          </w:p>
        </w:tc>
      </w:tr>
      <w:tr w:rsidR="00F54757" w:rsidRPr="00C60F2F" w14:paraId="0ACB1062" w14:textId="77777777" w:rsidTr="00097E26">
        <w:tc>
          <w:tcPr>
            <w:tcW w:w="670" w:type="pct"/>
            <w:tcMar>
              <w:left w:w="57" w:type="dxa"/>
              <w:right w:w="57" w:type="dxa"/>
            </w:tcMar>
            <w:vAlign w:val="center"/>
          </w:tcPr>
          <w:p w14:paraId="1E69CB25" w14:textId="295B765E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  <w:highlight w:val="yellow"/>
              </w:rPr>
            </w:pPr>
            <w:r w:rsidRPr="00F54757">
              <w:rPr>
                <w:sz w:val="22"/>
                <w:szCs w:val="22"/>
              </w:rPr>
              <w:t>FX9007</w:t>
            </w:r>
          </w:p>
        </w:tc>
        <w:tc>
          <w:tcPr>
            <w:tcW w:w="529" w:type="pct"/>
            <w:tcMar>
              <w:left w:w="57" w:type="dxa"/>
              <w:right w:w="57" w:type="dxa"/>
            </w:tcMar>
            <w:vAlign w:val="center"/>
          </w:tcPr>
          <w:p w14:paraId="5BA30D0D" w14:textId="19570686" w:rsidR="00F54757" w:rsidRDefault="003D4536" w:rsidP="00F54757">
            <w:pPr>
              <w:suppressAutoHyphens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541" w:type="pct"/>
            <w:tcMar>
              <w:left w:w="57" w:type="dxa"/>
              <w:right w:w="57" w:type="dxa"/>
            </w:tcMar>
            <w:vAlign w:val="center"/>
          </w:tcPr>
          <w:p w14:paraId="193897EC" w14:textId="1FD72499" w:rsidR="00F54757" w:rsidRDefault="003D4536" w:rsidP="00F54757">
            <w:pPr>
              <w:suppressAutoHyphens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04Aug</w:t>
            </w:r>
            <w:r w:rsidR="00F54757">
              <w:rPr>
                <w:sz w:val="22"/>
                <w:szCs w:val="22"/>
              </w:rPr>
              <w:t>26</w:t>
            </w:r>
          </w:p>
        </w:tc>
        <w:tc>
          <w:tcPr>
            <w:tcW w:w="498" w:type="pct"/>
            <w:tcMar>
              <w:left w:w="57" w:type="dxa"/>
              <w:right w:w="57" w:type="dxa"/>
            </w:tcMar>
            <w:vAlign w:val="center"/>
          </w:tcPr>
          <w:p w14:paraId="2B28F74D" w14:textId="0D3B506B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-2-----</w:t>
            </w:r>
          </w:p>
        </w:tc>
        <w:tc>
          <w:tcPr>
            <w:tcW w:w="548" w:type="pct"/>
            <w:tcMar>
              <w:left w:w="57" w:type="dxa"/>
              <w:right w:w="57" w:type="dxa"/>
            </w:tcMar>
            <w:vAlign w:val="center"/>
          </w:tcPr>
          <w:p w14:paraId="5DA41226" w14:textId="3788D7BD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HAN</w:t>
            </w:r>
          </w:p>
        </w:tc>
        <w:tc>
          <w:tcPr>
            <w:tcW w:w="493" w:type="pct"/>
            <w:tcMar>
              <w:left w:w="57" w:type="dxa"/>
              <w:right w:w="57" w:type="dxa"/>
            </w:tcMar>
            <w:vAlign w:val="center"/>
          </w:tcPr>
          <w:p w14:paraId="7A591916" w14:textId="17C93059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0045</w:t>
            </w:r>
          </w:p>
        </w:tc>
        <w:tc>
          <w:tcPr>
            <w:tcW w:w="458" w:type="pct"/>
            <w:tcMar>
              <w:left w:w="57" w:type="dxa"/>
              <w:right w:w="57" w:type="dxa"/>
            </w:tcMar>
            <w:vAlign w:val="center"/>
          </w:tcPr>
          <w:p w14:paraId="472466AA" w14:textId="1C509323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ANC</w:t>
            </w:r>
          </w:p>
        </w:tc>
        <w:tc>
          <w:tcPr>
            <w:tcW w:w="455" w:type="pct"/>
            <w:tcMar>
              <w:left w:w="57" w:type="dxa"/>
              <w:right w:w="57" w:type="dxa"/>
            </w:tcMar>
            <w:vAlign w:val="center"/>
          </w:tcPr>
          <w:p w14:paraId="5A836365" w14:textId="5A296028" w:rsidR="00F54757" w:rsidRPr="00A8358F" w:rsidRDefault="00F54757" w:rsidP="00F54757">
            <w:pPr>
              <w:suppressAutoHyphens/>
              <w:jc w:val="left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1135</w:t>
            </w:r>
          </w:p>
        </w:tc>
        <w:tc>
          <w:tcPr>
            <w:tcW w:w="807" w:type="pct"/>
          </w:tcPr>
          <w:p w14:paraId="7D88F926" w14:textId="005AD273" w:rsidR="00F54757" w:rsidRPr="00A8358F" w:rsidRDefault="00F54757" w:rsidP="00F54757">
            <w:pPr>
              <w:suppressAutoHyphens/>
              <w:jc w:val="center"/>
              <w:rPr>
                <w:sz w:val="22"/>
                <w:szCs w:val="22"/>
              </w:rPr>
            </w:pPr>
            <w:r w:rsidRPr="00F54757">
              <w:rPr>
                <w:sz w:val="22"/>
                <w:szCs w:val="22"/>
              </w:rPr>
              <w:t>77F</w:t>
            </w:r>
          </w:p>
        </w:tc>
      </w:tr>
    </w:tbl>
    <w:p w14:paraId="6B81C8B0" w14:textId="77777777" w:rsidR="00EC4EF3" w:rsidRDefault="00EC4EF3" w:rsidP="0096063E">
      <w:pPr>
        <w:spacing w:before="0"/>
        <w:rPr>
          <w:sz w:val="22"/>
          <w:szCs w:val="22"/>
          <w:lang w:eastAsia="ru-RU"/>
        </w:rPr>
      </w:pPr>
    </w:p>
    <w:p w14:paraId="7DBEE2AF" w14:textId="77777777" w:rsidR="00BC0D92" w:rsidRPr="00244006" w:rsidRDefault="00BC0D92" w:rsidP="00BC0D92">
      <w:pPr>
        <w:rPr>
          <w:b/>
          <w:bCs/>
          <w:sz w:val="24"/>
          <w:szCs w:val="24"/>
        </w:rPr>
      </w:pPr>
      <w:r w:rsidRPr="00244006">
        <w:rPr>
          <w:b/>
          <w:bCs/>
          <w:sz w:val="24"/>
          <w:szCs w:val="24"/>
        </w:rPr>
        <w:t xml:space="preserve">3. Note: </w:t>
      </w:r>
    </w:p>
    <w:p w14:paraId="1F0B5C05" w14:textId="77777777" w:rsidR="00BC0D92" w:rsidRPr="00244006" w:rsidRDefault="00BC0D92" w:rsidP="00BC0D92">
      <w:pPr>
        <w:rPr>
          <w:sz w:val="24"/>
          <w:szCs w:val="24"/>
        </w:rPr>
      </w:pPr>
      <w:r w:rsidRPr="00244006">
        <w:rPr>
          <w:sz w:val="24"/>
          <w:szCs w:val="24"/>
        </w:rPr>
        <w:t>OTHER DETAILS REMAIN UNCHANGED.</w:t>
      </w:r>
    </w:p>
    <w:p w14:paraId="79B01B6F" w14:textId="77777777" w:rsidR="009943A6" w:rsidRDefault="009943A6" w:rsidP="0096063E">
      <w:pPr>
        <w:spacing w:before="0"/>
        <w:rPr>
          <w:sz w:val="22"/>
          <w:szCs w:val="22"/>
          <w:lang w:eastAsia="ru-RU"/>
        </w:rPr>
      </w:pPr>
    </w:p>
    <w:p w14:paraId="20D4EB49" w14:textId="77777777" w:rsidR="00122895" w:rsidRDefault="00122895" w:rsidP="0096063E">
      <w:pPr>
        <w:spacing w:before="0"/>
        <w:rPr>
          <w:sz w:val="22"/>
          <w:szCs w:val="22"/>
          <w:lang w:eastAsia="ru-RU"/>
        </w:rPr>
      </w:pPr>
    </w:p>
    <w:p w14:paraId="43A976AB" w14:textId="77777777" w:rsidR="00122895" w:rsidRDefault="00122895" w:rsidP="0096063E">
      <w:pPr>
        <w:spacing w:before="0"/>
        <w:rPr>
          <w:sz w:val="22"/>
          <w:szCs w:val="22"/>
          <w:lang w:eastAsia="ru-RU"/>
        </w:rPr>
      </w:pPr>
    </w:p>
    <w:p w14:paraId="7624B4D4" w14:textId="77777777" w:rsidR="00122895" w:rsidRDefault="00122895" w:rsidP="0096063E">
      <w:pPr>
        <w:spacing w:before="0"/>
        <w:rPr>
          <w:sz w:val="22"/>
          <w:szCs w:val="22"/>
          <w:lang w:eastAsia="ru-RU"/>
        </w:rPr>
      </w:pPr>
    </w:p>
    <w:p w14:paraId="63058BD6" w14:textId="77777777" w:rsidR="001F331A" w:rsidRPr="00D22286" w:rsidRDefault="001F331A" w:rsidP="001F331A">
      <w:pPr>
        <w:rPr>
          <w:b/>
          <w:bCs/>
          <w:sz w:val="24"/>
          <w:szCs w:val="24"/>
        </w:rPr>
      </w:pPr>
      <w:r w:rsidRPr="00D22286">
        <w:rPr>
          <w:b/>
          <w:bCs/>
          <w:sz w:val="24"/>
          <w:szCs w:val="24"/>
        </w:rPr>
        <w:t>5. Airways</w:t>
      </w:r>
    </w:p>
    <w:tbl>
      <w:tblPr>
        <w:tblStyle w:val="TableGrid"/>
        <w:tblW w:w="9352" w:type="dxa"/>
        <w:tblInd w:w="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1524"/>
        <w:gridCol w:w="3273"/>
        <w:gridCol w:w="2344"/>
        <w:gridCol w:w="2211"/>
      </w:tblGrid>
      <w:tr w:rsidR="001F331A" w:rsidRPr="00D22286" w14:paraId="0386C7C9" w14:textId="77777777" w:rsidTr="008C1D2B">
        <w:tc>
          <w:tcPr>
            <w:tcW w:w="1524" w:type="dxa"/>
          </w:tcPr>
          <w:p w14:paraId="66D270F3" w14:textId="77777777" w:rsidR="001F331A" w:rsidRPr="00D22286" w:rsidRDefault="001F331A" w:rsidP="008C1D2B">
            <w:pPr>
              <w:rPr>
                <w:sz w:val="24"/>
              </w:rPr>
            </w:pPr>
            <w:r w:rsidRPr="00D22286">
              <w:rPr>
                <w:sz w:val="24"/>
              </w:rPr>
              <w:t>Sector</w:t>
            </w:r>
          </w:p>
        </w:tc>
        <w:tc>
          <w:tcPr>
            <w:tcW w:w="3273" w:type="dxa"/>
          </w:tcPr>
          <w:p w14:paraId="3243FCCF" w14:textId="77777777" w:rsidR="001F331A" w:rsidRPr="00D22286" w:rsidRDefault="001F331A" w:rsidP="008C1D2B">
            <w:pPr>
              <w:rPr>
                <w:sz w:val="24"/>
              </w:rPr>
            </w:pPr>
            <w:r w:rsidRPr="00D22286">
              <w:rPr>
                <w:sz w:val="24"/>
              </w:rPr>
              <w:t>Airways</w:t>
            </w:r>
          </w:p>
        </w:tc>
        <w:tc>
          <w:tcPr>
            <w:tcW w:w="2344" w:type="dxa"/>
          </w:tcPr>
          <w:p w14:paraId="75466591" w14:textId="77777777" w:rsidR="001F331A" w:rsidRPr="00D22286" w:rsidRDefault="001F331A" w:rsidP="008C1D2B">
            <w:pPr>
              <w:rPr>
                <w:sz w:val="24"/>
              </w:rPr>
            </w:pPr>
            <w:r w:rsidRPr="00D22286">
              <w:rPr>
                <w:sz w:val="24"/>
              </w:rPr>
              <w:t>Entry Point into Vietnam FIR</w:t>
            </w:r>
          </w:p>
        </w:tc>
        <w:tc>
          <w:tcPr>
            <w:tcW w:w="2211" w:type="dxa"/>
          </w:tcPr>
          <w:p w14:paraId="28B359BF" w14:textId="77777777" w:rsidR="001F331A" w:rsidRPr="00D22286" w:rsidRDefault="001F331A" w:rsidP="008C1D2B">
            <w:pPr>
              <w:rPr>
                <w:sz w:val="24"/>
              </w:rPr>
            </w:pPr>
            <w:r w:rsidRPr="00D22286">
              <w:rPr>
                <w:sz w:val="24"/>
              </w:rPr>
              <w:t>Exit Point from Vietnam FIR</w:t>
            </w:r>
          </w:p>
        </w:tc>
      </w:tr>
      <w:tr w:rsidR="001F331A" w:rsidRPr="00D22286" w14:paraId="32875FE7" w14:textId="77777777" w:rsidTr="001F331A">
        <w:tc>
          <w:tcPr>
            <w:tcW w:w="1524" w:type="dxa"/>
            <w:vAlign w:val="center"/>
          </w:tcPr>
          <w:p w14:paraId="2BD81618" w14:textId="620A57FD" w:rsidR="001F331A" w:rsidRPr="00D22286" w:rsidRDefault="00A8358F" w:rsidP="008C1D2B">
            <w:pPr>
              <w:jc w:val="center"/>
              <w:rPr>
                <w:sz w:val="24"/>
              </w:rPr>
            </w:pPr>
            <w:r>
              <w:rPr>
                <w:sz w:val="24"/>
              </w:rPr>
              <w:t>RMS-HAN</w:t>
            </w:r>
          </w:p>
        </w:tc>
        <w:tc>
          <w:tcPr>
            <w:tcW w:w="3273" w:type="dxa"/>
            <w:vAlign w:val="center"/>
          </w:tcPr>
          <w:p w14:paraId="3C352DA3" w14:textId="190089E6" w:rsidR="001F331A" w:rsidRPr="001F331A" w:rsidRDefault="00A8358F" w:rsidP="001F331A">
            <w:pPr>
              <w:jc w:val="left"/>
              <w:rPr>
                <w:bCs/>
                <w:spacing w:val="-2"/>
                <w:sz w:val="24"/>
              </w:rPr>
            </w:pPr>
            <w:r w:rsidRPr="00A8358F">
              <w:rPr>
                <w:bCs/>
                <w:spacing w:val="-2"/>
                <w:sz w:val="24"/>
              </w:rPr>
              <w:t>B214</w:t>
            </w:r>
          </w:p>
        </w:tc>
        <w:tc>
          <w:tcPr>
            <w:tcW w:w="2344" w:type="dxa"/>
            <w:vAlign w:val="center"/>
          </w:tcPr>
          <w:p w14:paraId="4A06572A" w14:textId="62D9C54C" w:rsidR="001F331A" w:rsidRPr="001F331A" w:rsidRDefault="00A8358F" w:rsidP="001F331A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LADON</w:t>
            </w:r>
          </w:p>
        </w:tc>
        <w:tc>
          <w:tcPr>
            <w:tcW w:w="2211" w:type="dxa"/>
            <w:vAlign w:val="center"/>
          </w:tcPr>
          <w:p w14:paraId="343A1012" w14:textId="5DF5EEFC" w:rsidR="001F331A" w:rsidRPr="001F331A" w:rsidRDefault="001F331A" w:rsidP="001F331A">
            <w:pPr>
              <w:suppressAutoHyphens/>
              <w:spacing w:before="0"/>
              <w:jc w:val="center"/>
              <w:rPr>
                <w:bCs/>
                <w:spacing w:val="-2"/>
                <w:sz w:val="24"/>
              </w:rPr>
            </w:pPr>
          </w:p>
        </w:tc>
      </w:tr>
      <w:tr w:rsidR="001F331A" w:rsidRPr="00D22286" w14:paraId="4F1AAC50" w14:textId="77777777" w:rsidTr="001F331A">
        <w:tc>
          <w:tcPr>
            <w:tcW w:w="1524" w:type="dxa"/>
            <w:vAlign w:val="center"/>
          </w:tcPr>
          <w:p w14:paraId="67715C47" w14:textId="3A37DC3D" w:rsidR="001F331A" w:rsidRPr="001F331A" w:rsidRDefault="00A8358F" w:rsidP="008C1D2B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HAN-ANC</w:t>
            </w:r>
          </w:p>
        </w:tc>
        <w:tc>
          <w:tcPr>
            <w:tcW w:w="3273" w:type="dxa"/>
            <w:vAlign w:val="center"/>
          </w:tcPr>
          <w:p w14:paraId="33D18EE1" w14:textId="7CEA4852" w:rsidR="001F331A" w:rsidRPr="001F331A" w:rsidRDefault="00A8358F" w:rsidP="001F331A">
            <w:pPr>
              <w:suppressAutoHyphens/>
              <w:spacing w:before="0"/>
              <w:jc w:val="left"/>
              <w:rPr>
                <w:bCs/>
                <w:spacing w:val="-2"/>
                <w:sz w:val="24"/>
              </w:rPr>
            </w:pPr>
            <w:r w:rsidRPr="00A8358F">
              <w:rPr>
                <w:bCs/>
                <w:spacing w:val="-2"/>
                <w:sz w:val="24"/>
              </w:rPr>
              <w:t>R474</w:t>
            </w:r>
          </w:p>
        </w:tc>
        <w:tc>
          <w:tcPr>
            <w:tcW w:w="2344" w:type="dxa"/>
            <w:vAlign w:val="center"/>
          </w:tcPr>
          <w:p w14:paraId="09630C02" w14:textId="26243F67" w:rsidR="001F331A" w:rsidRPr="001F331A" w:rsidRDefault="001F331A" w:rsidP="001F331A">
            <w:pPr>
              <w:jc w:val="center"/>
              <w:rPr>
                <w:bCs/>
                <w:spacing w:val="-2"/>
                <w:sz w:val="24"/>
              </w:rPr>
            </w:pPr>
          </w:p>
        </w:tc>
        <w:tc>
          <w:tcPr>
            <w:tcW w:w="2211" w:type="dxa"/>
            <w:vAlign w:val="center"/>
          </w:tcPr>
          <w:p w14:paraId="37D05A08" w14:textId="503E3B0C" w:rsidR="001F331A" w:rsidRPr="001F331A" w:rsidRDefault="00A8358F" w:rsidP="001F331A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TEBAK</w:t>
            </w:r>
          </w:p>
        </w:tc>
      </w:tr>
      <w:tr w:rsidR="00122895" w:rsidRPr="00D22286" w14:paraId="4933DF86" w14:textId="77777777" w:rsidTr="001F331A">
        <w:tc>
          <w:tcPr>
            <w:tcW w:w="1524" w:type="dxa"/>
            <w:vAlign w:val="center"/>
          </w:tcPr>
          <w:p w14:paraId="3A62C31C" w14:textId="75600BD2" w:rsidR="00122895" w:rsidRDefault="00122895" w:rsidP="008C1D2B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bCs/>
                <w:spacing w:val="-2"/>
                <w:sz w:val="24"/>
              </w:rPr>
              <w:t>SIN – HAN</w:t>
            </w:r>
          </w:p>
        </w:tc>
        <w:tc>
          <w:tcPr>
            <w:tcW w:w="3273" w:type="dxa"/>
            <w:vAlign w:val="center"/>
          </w:tcPr>
          <w:p w14:paraId="79E3D61F" w14:textId="0A8ACF28" w:rsidR="00122895" w:rsidRPr="00A8358F" w:rsidRDefault="00122895" w:rsidP="001F331A">
            <w:pPr>
              <w:suppressAutoHyphens/>
              <w:spacing w:before="0"/>
              <w:jc w:val="left"/>
              <w:rPr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M753 N639</w:t>
            </w:r>
          </w:p>
        </w:tc>
        <w:tc>
          <w:tcPr>
            <w:tcW w:w="2344" w:type="dxa"/>
            <w:vAlign w:val="center"/>
          </w:tcPr>
          <w:p w14:paraId="349A5202" w14:textId="4923CB4E" w:rsidR="00122895" w:rsidRPr="001F331A" w:rsidRDefault="00122895" w:rsidP="001F331A">
            <w:pPr>
              <w:jc w:val="center"/>
              <w:rPr>
                <w:bCs/>
                <w:spacing w:val="-2"/>
                <w:sz w:val="24"/>
              </w:rPr>
            </w:pPr>
            <w:r>
              <w:rPr>
                <w:rFonts w:cs="Times New Roman"/>
                <w:bCs/>
                <w:spacing w:val="-2"/>
                <w:sz w:val="24"/>
              </w:rPr>
              <w:t>IPRIX</w:t>
            </w:r>
          </w:p>
        </w:tc>
        <w:tc>
          <w:tcPr>
            <w:tcW w:w="2211" w:type="dxa"/>
            <w:vAlign w:val="center"/>
          </w:tcPr>
          <w:p w14:paraId="1F48DC30" w14:textId="77777777" w:rsidR="00122895" w:rsidRDefault="00122895" w:rsidP="001F331A">
            <w:pPr>
              <w:jc w:val="center"/>
              <w:rPr>
                <w:bCs/>
                <w:spacing w:val="-2"/>
                <w:sz w:val="24"/>
              </w:rPr>
            </w:pPr>
          </w:p>
        </w:tc>
      </w:tr>
    </w:tbl>
    <w:p w14:paraId="5A0043DC" w14:textId="77777777" w:rsidR="001F331A" w:rsidRPr="00D22286" w:rsidRDefault="001F331A" w:rsidP="001F331A">
      <w:pPr>
        <w:rPr>
          <w:bCs/>
          <w:i/>
          <w:iCs/>
          <w:sz w:val="24"/>
          <w:szCs w:val="24"/>
        </w:rPr>
      </w:pPr>
      <w:r w:rsidRPr="00D22286">
        <w:rPr>
          <w:bCs/>
          <w:i/>
          <w:iCs/>
          <w:sz w:val="24"/>
          <w:szCs w:val="24"/>
        </w:rPr>
        <w:t>Alternative airways: O</w:t>
      </w:r>
      <w:r w:rsidRPr="00D22286">
        <w:rPr>
          <w:bCs/>
          <w:i/>
          <w:iCs/>
          <w:sz w:val="24"/>
          <w:szCs w:val="24"/>
          <w:lang w:val="vi-VN"/>
        </w:rPr>
        <w:t xml:space="preserve">ther </w:t>
      </w:r>
      <w:r w:rsidRPr="00D22286">
        <w:rPr>
          <w:bCs/>
          <w:i/>
          <w:iCs/>
          <w:sz w:val="24"/>
          <w:szCs w:val="24"/>
        </w:rPr>
        <w:t xml:space="preserve">permitted </w:t>
      </w:r>
      <w:r w:rsidRPr="00D22286">
        <w:rPr>
          <w:bCs/>
          <w:i/>
          <w:iCs/>
          <w:sz w:val="24"/>
          <w:szCs w:val="24"/>
          <w:lang w:val="vi-VN"/>
        </w:rPr>
        <w:t>airway</w:t>
      </w:r>
      <w:r w:rsidRPr="00D22286">
        <w:rPr>
          <w:bCs/>
          <w:i/>
          <w:iCs/>
          <w:sz w:val="24"/>
          <w:szCs w:val="24"/>
        </w:rPr>
        <w:t xml:space="preserve">s </w:t>
      </w:r>
      <w:r w:rsidRPr="00D22286">
        <w:rPr>
          <w:bCs/>
          <w:i/>
          <w:iCs/>
          <w:sz w:val="24"/>
          <w:szCs w:val="24"/>
          <w:lang w:val="vi-VN"/>
        </w:rPr>
        <w:t xml:space="preserve">published </w:t>
      </w:r>
      <w:r w:rsidRPr="00D22286">
        <w:rPr>
          <w:bCs/>
          <w:i/>
          <w:iCs/>
          <w:sz w:val="24"/>
          <w:szCs w:val="24"/>
        </w:rPr>
        <w:t>in Viet Nam’s AIP</w:t>
      </w:r>
      <w:r w:rsidRPr="00D22286">
        <w:rPr>
          <w:bCs/>
          <w:i/>
          <w:iCs/>
          <w:sz w:val="24"/>
          <w:szCs w:val="24"/>
          <w:lang w:val="vi-VN"/>
        </w:rPr>
        <w:t>.</w:t>
      </w:r>
    </w:p>
    <w:p w14:paraId="0AD2A543" w14:textId="77777777" w:rsidR="001F331A" w:rsidRDefault="001F331A" w:rsidP="0096063E">
      <w:pPr>
        <w:spacing w:before="0"/>
        <w:rPr>
          <w:sz w:val="22"/>
          <w:szCs w:val="22"/>
          <w:lang w:eastAsia="ru-RU"/>
        </w:rPr>
      </w:pPr>
    </w:p>
    <w:p w14:paraId="0FF4107B" w14:textId="77777777" w:rsidR="009943A6" w:rsidRPr="00E266E3" w:rsidRDefault="009943A6" w:rsidP="0096063E">
      <w:pPr>
        <w:spacing w:before="0"/>
        <w:rPr>
          <w:sz w:val="22"/>
          <w:szCs w:val="22"/>
          <w:lang w:eastAsia="ru-RU"/>
        </w:rPr>
      </w:pPr>
    </w:p>
    <w:p w14:paraId="79730BB7" w14:textId="77777777" w:rsidR="00E56CA6" w:rsidRPr="00E21C22" w:rsidRDefault="00E56CA6" w:rsidP="00E56CA6">
      <w:pPr>
        <w:rPr>
          <w:b/>
          <w:sz w:val="24"/>
          <w:szCs w:val="24"/>
        </w:rPr>
      </w:pPr>
      <w:r w:rsidRPr="00E21C22">
        <w:rPr>
          <w:b/>
          <w:bCs/>
          <w:sz w:val="24"/>
          <w:szCs w:val="24"/>
        </w:rPr>
        <w:t xml:space="preserve">4. </w:t>
      </w:r>
      <w:r w:rsidRPr="00E21C22">
        <w:rPr>
          <w:b/>
          <w:sz w:val="24"/>
          <w:szCs w:val="24"/>
        </w:rPr>
        <w:t>Applicant</w:t>
      </w:r>
    </w:p>
    <w:tbl>
      <w:tblPr>
        <w:tblStyle w:val="TableGrid"/>
        <w:tblW w:w="9630" w:type="dxa"/>
        <w:tblInd w:w="-5" w:type="dxa"/>
        <w:tblLook w:val="04A0" w:firstRow="1" w:lastRow="0" w:firstColumn="1" w:lastColumn="0" w:noHBand="0" w:noVBand="1"/>
      </w:tblPr>
      <w:tblGrid>
        <w:gridCol w:w="5130"/>
        <w:gridCol w:w="4500"/>
      </w:tblGrid>
      <w:tr w:rsidR="00E56CA6" w:rsidRPr="00E21C22" w14:paraId="006E06E7" w14:textId="77777777" w:rsidTr="00E56CA6">
        <w:tc>
          <w:tcPr>
            <w:tcW w:w="5130" w:type="dxa"/>
          </w:tcPr>
          <w:p w14:paraId="4D956F47" w14:textId="77777777" w:rsidR="00E56CA6" w:rsidRPr="00E21C22" w:rsidRDefault="00E56CA6" w:rsidP="00B557B3">
            <w:pPr>
              <w:rPr>
                <w:rFonts w:cs="Times New Roman"/>
                <w:sz w:val="24"/>
              </w:rPr>
            </w:pPr>
            <w:r w:rsidRPr="00E21C22">
              <w:rPr>
                <w:rFonts w:cs="Times New Roman"/>
                <w:sz w:val="24"/>
              </w:rPr>
              <w:t>Company: FedEx Express</w:t>
            </w:r>
          </w:p>
        </w:tc>
        <w:tc>
          <w:tcPr>
            <w:tcW w:w="4500" w:type="dxa"/>
          </w:tcPr>
          <w:p w14:paraId="78DAE41C" w14:textId="77777777" w:rsidR="00E56CA6" w:rsidRPr="00E21C22" w:rsidRDefault="00E56CA6" w:rsidP="00B557B3">
            <w:pPr>
              <w:rPr>
                <w:rFonts w:cs="Times New Roman"/>
                <w:b/>
                <w:sz w:val="24"/>
              </w:rPr>
            </w:pPr>
          </w:p>
        </w:tc>
      </w:tr>
      <w:tr w:rsidR="00E56CA6" w:rsidRPr="00E21C22" w14:paraId="02116C2E" w14:textId="77777777" w:rsidTr="00E56CA6">
        <w:tc>
          <w:tcPr>
            <w:tcW w:w="5130" w:type="dxa"/>
          </w:tcPr>
          <w:p w14:paraId="180B81CB" w14:textId="77777777" w:rsidR="00E56CA6" w:rsidRPr="00E21C22" w:rsidRDefault="00E56CA6" w:rsidP="00B557B3">
            <w:pPr>
              <w:rPr>
                <w:rFonts w:cs="Times New Roman"/>
                <w:bCs/>
                <w:sz w:val="24"/>
              </w:rPr>
            </w:pPr>
            <w:r w:rsidRPr="00E21C22">
              <w:rPr>
                <w:rFonts w:cs="Times New Roman"/>
                <w:bCs/>
                <w:sz w:val="24"/>
              </w:rPr>
              <w:t>Individual: Trương Minh Ngoc</w:t>
            </w:r>
          </w:p>
        </w:tc>
        <w:tc>
          <w:tcPr>
            <w:tcW w:w="4500" w:type="dxa"/>
          </w:tcPr>
          <w:p w14:paraId="0C7F133B" w14:textId="77777777" w:rsidR="00E56CA6" w:rsidRPr="00E21C22" w:rsidRDefault="00E56CA6" w:rsidP="00B557B3">
            <w:pPr>
              <w:rPr>
                <w:rFonts w:cs="Times New Roman"/>
                <w:sz w:val="24"/>
              </w:rPr>
            </w:pPr>
            <w:r w:rsidRPr="00E21C22">
              <w:rPr>
                <w:rFonts w:cs="Times New Roman"/>
                <w:sz w:val="24"/>
              </w:rPr>
              <w:t>Title (if any): Operation Manager</w:t>
            </w:r>
          </w:p>
        </w:tc>
      </w:tr>
      <w:tr w:rsidR="00E56CA6" w:rsidRPr="00E21C22" w14:paraId="6C6C5D2E" w14:textId="77777777" w:rsidTr="00E56CA6">
        <w:tc>
          <w:tcPr>
            <w:tcW w:w="9630" w:type="dxa"/>
            <w:gridSpan w:val="2"/>
          </w:tcPr>
          <w:p w14:paraId="716FE335" w14:textId="77777777" w:rsidR="00E56CA6" w:rsidRPr="00E21C22" w:rsidRDefault="00E56CA6" w:rsidP="00B557B3">
            <w:pPr>
              <w:tabs>
                <w:tab w:val="right" w:pos="9413"/>
              </w:tabs>
              <w:rPr>
                <w:rFonts w:cs="Times New Roman"/>
                <w:sz w:val="24"/>
              </w:rPr>
            </w:pPr>
            <w:r w:rsidRPr="00E21C22">
              <w:rPr>
                <w:rFonts w:cs="Times New Roman"/>
                <w:sz w:val="24"/>
              </w:rPr>
              <w:t>Postal Address: Room 225, ACSV Cargo Terminal, Noi Bai, Hà Nội.</w:t>
            </w:r>
            <w:r w:rsidRPr="00E21C22">
              <w:rPr>
                <w:rFonts w:cs="Times New Roman"/>
                <w:sz w:val="24"/>
              </w:rPr>
              <w:tab/>
            </w:r>
          </w:p>
        </w:tc>
      </w:tr>
      <w:tr w:rsidR="00E56CA6" w:rsidRPr="00E21C22" w14:paraId="7F8F989D" w14:textId="77777777" w:rsidTr="00E56CA6">
        <w:tc>
          <w:tcPr>
            <w:tcW w:w="5130" w:type="dxa"/>
          </w:tcPr>
          <w:p w14:paraId="143F9CAF" w14:textId="77777777" w:rsidR="00E56CA6" w:rsidRPr="00E21C22" w:rsidRDefault="00E56CA6" w:rsidP="00B557B3">
            <w:pPr>
              <w:rPr>
                <w:rFonts w:cs="Times New Roman"/>
                <w:b/>
                <w:sz w:val="24"/>
              </w:rPr>
            </w:pPr>
            <w:r w:rsidRPr="00E21C22">
              <w:rPr>
                <w:rFonts w:cs="Times New Roman"/>
                <w:sz w:val="24"/>
              </w:rPr>
              <w:t>Tel: +84 (24) 35842708</w:t>
            </w:r>
          </w:p>
        </w:tc>
        <w:tc>
          <w:tcPr>
            <w:tcW w:w="4500" w:type="dxa"/>
          </w:tcPr>
          <w:p w14:paraId="676A997F" w14:textId="77777777" w:rsidR="00E56CA6" w:rsidRPr="00E21C22" w:rsidRDefault="00E56CA6" w:rsidP="00B557B3">
            <w:pPr>
              <w:rPr>
                <w:rFonts w:cs="Times New Roman"/>
                <w:b/>
                <w:sz w:val="24"/>
              </w:rPr>
            </w:pPr>
            <w:r w:rsidRPr="00E21C22">
              <w:rPr>
                <w:rFonts w:cs="Times New Roman"/>
                <w:sz w:val="24"/>
              </w:rPr>
              <w:t xml:space="preserve">Email:  </w:t>
            </w:r>
            <w:hyperlink r:id="rId10" w:history="1">
              <w:r w:rsidRPr="00E21C22">
                <w:rPr>
                  <w:rStyle w:val="Hyperlink"/>
                  <w:rFonts w:cs="Times New Roman"/>
                  <w:sz w:val="24"/>
                </w:rPr>
                <w:t>truong.ngoc@fedex.com</w:t>
              </w:r>
            </w:hyperlink>
            <w:r w:rsidRPr="00E21C22">
              <w:rPr>
                <w:rFonts w:cs="Times New Roman"/>
                <w:sz w:val="24"/>
              </w:rPr>
              <w:t xml:space="preserve"> </w:t>
            </w:r>
          </w:p>
        </w:tc>
      </w:tr>
      <w:tr w:rsidR="00E56CA6" w:rsidRPr="00E21C22" w14:paraId="78554224" w14:textId="77777777" w:rsidTr="00E56CA6">
        <w:trPr>
          <w:trHeight w:val="60"/>
        </w:trPr>
        <w:tc>
          <w:tcPr>
            <w:tcW w:w="9630" w:type="dxa"/>
            <w:gridSpan w:val="2"/>
          </w:tcPr>
          <w:p w14:paraId="42DECC6D" w14:textId="7CD98B95" w:rsidR="00E56CA6" w:rsidRPr="00E21C22" w:rsidRDefault="00E56CA6" w:rsidP="00B557B3">
            <w:pPr>
              <w:rPr>
                <w:rFonts w:cs="Times New Roman"/>
                <w:b/>
                <w:sz w:val="24"/>
              </w:rPr>
            </w:pPr>
            <w:r w:rsidRPr="00E21C22">
              <w:rPr>
                <w:rFonts w:cs="Times New Roman"/>
                <w:sz w:val="24"/>
              </w:rPr>
              <w:t xml:space="preserve">Submitted date: </w:t>
            </w:r>
            <w:r w:rsidR="003D4536">
              <w:rPr>
                <w:rFonts w:cs="Times New Roman"/>
                <w:sz w:val="24"/>
              </w:rPr>
              <w:t>03</w:t>
            </w:r>
            <w:r w:rsidRPr="00E21C22">
              <w:rPr>
                <w:rFonts w:cs="Times New Roman"/>
                <w:sz w:val="24"/>
              </w:rPr>
              <w:t>/0</w:t>
            </w:r>
            <w:r w:rsidR="003D4536">
              <w:rPr>
                <w:rFonts w:cs="Times New Roman"/>
                <w:sz w:val="24"/>
              </w:rPr>
              <w:t>8</w:t>
            </w:r>
            <w:r w:rsidRPr="00E21C22">
              <w:rPr>
                <w:rFonts w:cs="Times New Roman"/>
                <w:sz w:val="24"/>
              </w:rPr>
              <w:t>/2026</w:t>
            </w:r>
          </w:p>
        </w:tc>
      </w:tr>
    </w:tbl>
    <w:p w14:paraId="3CC41F66" w14:textId="77777777" w:rsidR="008E211F" w:rsidRPr="00E266E3" w:rsidRDefault="008E211F" w:rsidP="0096063E">
      <w:pPr>
        <w:spacing w:before="0"/>
        <w:rPr>
          <w:sz w:val="22"/>
          <w:szCs w:val="22"/>
          <w:lang w:eastAsia="ru-RU"/>
        </w:rPr>
      </w:pPr>
    </w:p>
    <w:p w14:paraId="2823F698" w14:textId="7D844D68" w:rsidR="00F05D95" w:rsidRPr="00E266E3" w:rsidRDefault="00F05D95" w:rsidP="0096063E">
      <w:pPr>
        <w:spacing w:before="0"/>
        <w:rPr>
          <w:bCs/>
          <w:sz w:val="22"/>
          <w:szCs w:val="22"/>
        </w:rPr>
      </w:pPr>
    </w:p>
    <w:sectPr w:rsidR="00F05D95" w:rsidRPr="00E266E3" w:rsidSect="00E266E3">
      <w:headerReference w:type="default" r:id="rId11"/>
      <w:footerReference w:type="even" r:id="rId12"/>
      <w:pgSz w:w="11909" w:h="16834" w:code="9"/>
      <w:pgMar w:top="568" w:right="1136" w:bottom="567" w:left="1418" w:header="283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155E6" w14:textId="77777777" w:rsidR="009A0BA0" w:rsidRDefault="009A0BA0">
      <w:r>
        <w:separator/>
      </w:r>
    </w:p>
  </w:endnote>
  <w:endnote w:type="continuationSeparator" w:id="0">
    <w:p w14:paraId="539C0281" w14:textId="77777777" w:rsidR="009A0BA0" w:rsidRDefault="009A0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6F823" w14:textId="77777777" w:rsidR="00EA7914" w:rsidRDefault="00EA7914" w:rsidP="0069490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E0A44F0" w14:textId="77777777" w:rsidR="00EA7914" w:rsidRDefault="00EA7914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D99CDA" w14:textId="77777777" w:rsidR="009A0BA0" w:rsidRDefault="009A0BA0">
      <w:r>
        <w:separator/>
      </w:r>
    </w:p>
  </w:footnote>
  <w:footnote w:type="continuationSeparator" w:id="0">
    <w:p w14:paraId="206E8E30" w14:textId="77777777" w:rsidR="009A0BA0" w:rsidRDefault="009A0B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045617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D02ACAC" w14:textId="322FFF2F" w:rsidR="009F0A4D" w:rsidRDefault="009F0A4D" w:rsidP="009F0A4D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07D3"/>
    <w:multiLevelType w:val="hybridMultilevel"/>
    <w:tmpl w:val="A31602D2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C0D7817"/>
    <w:multiLevelType w:val="hybridMultilevel"/>
    <w:tmpl w:val="D5B61D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558519DA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572024EA"/>
    <w:multiLevelType w:val="hybridMultilevel"/>
    <w:tmpl w:val="A2DA2B70"/>
    <w:lvl w:ilvl="0" w:tplc="BA5CDE36">
      <w:start w:val="2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A6E5D1F"/>
    <w:multiLevelType w:val="hybridMultilevel"/>
    <w:tmpl w:val="697C28F0"/>
    <w:lvl w:ilvl="0" w:tplc="04090001">
      <w:start w:val="28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F765941"/>
    <w:multiLevelType w:val="hybridMultilevel"/>
    <w:tmpl w:val="4492FB2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7D090650"/>
    <w:multiLevelType w:val="hybridMultilevel"/>
    <w:tmpl w:val="B02E782A"/>
    <w:lvl w:ilvl="0" w:tplc="603AF7A8">
      <w:start w:val="1"/>
      <w:numFmt w:val="decimal"/>
      <w:lvlText w:val="(%1)"/>
      <w:lvlJc w:val="left"/>
      <w:pPr>
        <w:tabs>
          <w:tab w:val="num" w:pos="735"/>
        </w:tabs>
        <w:ind w:left="735" w:hanging="37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7E956A65"/>
    <w:multiLevelType w:val="hybridMultilevel"/>
    <w:tmpl w:val="13F64734"/>
    <w:lvl w:ilvl="0" w:tplc="D2688A7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749735483">
    <w:abstractNumId w:val="2"/>
  </w:num>
  <w:num w:numId="2" w16cid:durableId="1770394104">
    <w:abstractNumId w:val="1"/>
  </w:num>
  <w:num w:numId="3" w16cid:durableId="968901343">
    <w:abstractNumId w:val="0"/>
  </w:num>
  <w:num w:numId="4" w16cid:durableId="684669403">
    <w:abstractNumId w:val="3"/>
  </w:num>
  <w:num w:numId="5" w16cid:durableId="1949655012">
    <w:abstractNumId w:val="5"/>
  </w:num>
  <w:num w:numId="6" w16cid:durableId="681667365">
    <w:abstractNumId w:val="7"/>
  </w:num>
  <w:num w:numId="7" w16cid:durableId="1818378917">
    <w:abstractNumId w:val="6"/>
  </w:num>
  <w:num w:numId="8" w16cid:durableId="21296583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ctiveWritingStyle w:appName="MSWord" w:lang="en-US" w:vendorID="8" w:dllVersion="513" w:checkStyle="1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C42"/>
    <w:rsid w:val="00002558"/>
    <w:rsid w:val="00002CF4"/>
    <w:rsid w:val="0000341E"/>
    <w:rsid w:val="000040C6"/>
    <w:rsid w:val="0000475C"/>
    <w:rsid w:val="0000609C"/>
    <w:rsid w:val="000073CA"/>
    <w:rsid w:val="00011A7E"/>
    <w:rsid w:val="0001405C"/>
    <w:rsid w:val="00014CC2"/>
    <w:rsid w:val="00020C17"/>
    <w:rsid w:val="00021192"/>
    <w:rsid w:val="000217D1"/>
    <w:rsid w:val="00021D6D"/>
    <w:rsid w:val="000233E8"/>
    <w:rsid w:val="00027320"/>
    <w:rsid w:val="00030A44"/>
    <w:rsid w:val="00030B4C"/>
    <w:rsid w:val="000323F4"/>
    <w:rsid w:val="000332C5"/>
    <w:rsid w:val="000336C6"/>
    <w:rsid w:val="00034625"/>
    <w:rsid w:val="000402A0"/>
    <w:rsid w:val="00057766"/>
    <w:rsid w:val="00062AB9"/>
    <w:rsid w:val="00066DEE"/>
    <w:rsid w:val="00076D8C"/>
    <w:rsid w:val="000801A8"/>
    <w:rsid w:val="00086132"/>
    <w:rsid w:val="000877B6"/>
    <w:rsid w:val="00091B1F"/>
    <w:rsid w:val="00095BAF"/>
    <w:rsid w:val="00096835"/>
    <w:rsid w:val="00097C48"/>
    <w:rsid w:val="000A294D"/>
    <w:rsid w:val="000A5001"/>
    <w:rsid w:val="000C3497"/>
    <w:rsid w:val="000C3670"/>
    <w:rsid w:val="000C5F7C"/>
    <w:rsid w:val="000C7C36"/>
    <w:rsid w:val="000D0DD1"/>
    <w:rsid w:val="000E03A8"/>
    <w:rsid w:val="000E1B3A"/>
    <w:rsid w:val="000E2771"/>
    <w:rsid w:val="000E5333"/>
    <w:rsid w:val="000F1ABD"/>
    <w:rsid w:val="000F2CE0"/>
    <w:rsid w:val="000F2F6E"/>
    <w:rsid w:val="000F5B40"/>
    <w:rsid w:val="000F5DF1"/>
    <w:rsid w:val="000F69E6"/>
    <w:rsid w:val="000F743C"/>
    <w:rsid w:val="000F78BD"/>
    <w:rsid w:val="001013F7"/>
    <w:rsid w:val="00102D5C"/>
    <w:rsid w:val="00106887"/>
    <w:rsid w:val="00106FA1"/>
    <w:rsid w:val="00107B1D"/>
    <w:rsid w:val="001115D3"/>
    <w:rsid w:val="00114974"/>
    <w:rsid w:val="00117928"/>
    <w:rsid w:val="00121640"/>
    <w:rsid w:val="00122895"/>
    <w:rsid w:val="00126F4B"/>
    <w:rsid w:val="00136D4C"/>
    <w:rsid w:val="00137D8C"/>
    <w:rsid w:val="00144D13"/>
    <w:rsid w:val="001520B3"/>
    <w:rsid w:val="00152429"/>
    <w:rsid w:val="0015270C"/>
    <w:rsid w:val="00155273"/>
    <w:rsid w:val="00156C65"/>
    <w:rsid w:val="00157E97"/>
    <w:rsid w:val="00160CD1"/>
    <w:rsid w:val="00176AF0"/>
    <w:rsid w:val="001812FA"/>
    <w:rsid w:val="0018149F"/>
    <w:rsid w:val="001816BD"/>
    <w:rsid w:val="00183B9E"/>
    <w:rsid w:val="0018507F"/>
    <w:rsid w:val="00190E84"/>
    <w:rsid w:val="00192B66"/>
    <w:rsid w:val="001A246B"/>
    <w:rsid w:val="001A5097"/>
    <w:rsid w:val="001B0381"/>
    <w:rsid w:val="001B06C1"/>
    <w:rsid w:val="001B1BAE"/>
    <w:rsid w:val="001B2084"/>
    <w:rsid w:val="001B4769"/>
    <w:rsid w:val="001C0B37"/>
    <w:rsid w:val="001C1415"/>
    <w:rsid w:val="001D1696"/>
    <w:rsid w:val="001D2478"/>
    <w:rsid w:val="001D2D2A"/>
    <w:rsid w:val="001D4725"/>
    <w:rsid w:val="001D510A"/>
    <w:rsid w:val="001D524E"/>
    <w:rsid w:val="001D5B42"/>
    <w:rsid w:val="001D681F"/>
    <w:rsid w:val="001D7110"/>
    <w:rsid w:val="001E131B"/>
    <w:rsid w:val="001E6655"/>
    <w:rsid w:val="001F331A"/>
    <w:rsid w:val="001F44C3"/>
    <w:rsid w:val="001F5E72"/>
    <w:rsid w:val="001F7900"/>
    <w:rsid w:val="001F7A3E"/>
    <w:rsid w:val="00201E19"/>
    <w:rsid w:val="002066FA"/>
    <w:rsid w:val="00215100"/>
    <w:rsid w:val="0021521B"/>
    <w:rsid w:val="00220B0B"/>
    <w:rsid w:val="00221ACF"/>
    <w:rsid w:val="002231FF"/>
    <w:rsid w:val="00226667"/>
    <w:rsid w:val="00226CB6"/>
    <w:rsid w:val="00226D63"/>
    <w:rsid w:val="0023336D"/>
    <w:rsid w:val="00235723"/>
    <w:rsid w:val="00246472"/>
    <w:rsid w:val="002517A9"/>
    <w:rsid w:val="00251EB7"/>
    <w:rsid w:val="002544ED"/>
    <w:rsid w:val="002564C4"/>
    <w:rsid w:val="00262BEB"/>
    <w:rsid w:val="00262EBA"/>
    <w:rsid w:val="00264127"/>
    <w:rsid w:val="00266E6B"/>
    <w:rsid w:val="00270AA3"/>
    <w:rsid w:val="002777DB"/>
    <w:rsid w:val="002916FB"/>
    <w:rsid w:val="00291D6F"/>
    <w:rsid w:val="0029348A"/>
    <w:rsid w:val="00294831"/>
    <w:rsid w:val="002A468C"/>
    <w:rsid w:val="002A47F3"/>
    <w:rsid w:val="002A64FE"/>
    <w:rsid w:val="002A73EA"/>
    <w:rsid w:val="002B4FD5"/>
    <w:rsid w:val="002C2C45"/>
    <w:rsid w:val="002C57F9"/>
    <w:rsid w:val="002D6524"/>
    <w:rsid w:val="002E0EB9"/>
    <w:rsid w:val="002E353E"/>
    <w:rsid w:val="002E6C8F"/>
    <w:rsid w:val="002E7AF4"/>
    <w:rsid w:val="002F2F96"/>
    <w:rsid w:val="002F5A08"/>
    <w:rsid w:val="002F78A2"/>
    <w:rsid w:val="002F7BCF"/>
    <w:rsid w:val="00304F2D"/>
    <w:rsid w:val="00307934"/>
    <w:rsid w:val="00310902"/>
    <w:rsid w:val="003117F1"/>
    <w:rsid w:val="0031267E"/>
    <w:rsid w:val="00314755"/>
    <w:rsid w:val="00315533"/>
    <w:rsid w:val="00317F77"/>
    <w:rsid w:val="00324FF1"/>
    <w:rsid w:val="00326A1E"/>
    <w:rsid w:val="00333973"/>
    <w:rsid w:val="00333C68"/>
    <w:rsid w:val="00343955"/>
    <w:rsid w:val="003506E7"/>
    <w:rsid w:val="00351E05"/>
    <w:rsid w:val="00357F40"/>
    <w:rsid w:val="00363F21"/>
    <w:rsid w:val="00364F77"/>
    <w:rsid w:val="00365D36"/>
    <w:rsid w:val="003750C5"/>
    <w:rsid w:val="0037538F"/>
    <w:rsid w:val="0037611D"/>
    <w:rsid w:val="00380FE9"/>
    <w:rsid w:val="003813F2"/>
    <w:rsid w:val="00385367"/>
    <w:rsid w:val="00385716"/>
    <w:rsid w:val="003859B6"/>
    <w:rsid w:val="00392A8A"/>
    <w:rsid w:val="003A020E"/>
    <w:rsid w:val="003A0525"/>
    <w:rsid w:val="003A61DF"/>
    <w:rsid w:val="003B1469"/>
    <w:rsid w:val="003B351A"/>
    <w:rsid w:val="003B41BE"/>
    <w:rsid w:val="003C0280"/>
    <w:rsid w:val="003C0834"/>
    <w:rsid w:val="003C2862"/>
    <w:rsid w:val="003C309D"/>
    <w:rsid w:val="003C6067"/>
    <w:rsid w:val="003D0282"/>
    <w:rsid w:val="003D4536"/>
    <w:rsid w:val="003D653B"/>
    <w:rsid w:val="003E040F"/>
    <w:rsid w:val="003E2537"/>
    <w:rsid w:val="003E5EAA"/>
    <w:rsid w:val="003E6FCB"/>
    <w:rsid w:val="003E76A2"/>
    <w:rsid w:val="004015EE"/>
    <w:rsid w:val="00402EC3"/>
    <w:rsid w:val="0040308A"/>
    <w:rsid w:val="00405D78"/>
    <w:rsid w:val="00417099"/>
    <w:rsid w:val="00420131"/>
    <w:rsid w:val="00426242"/>
    <w:rsid w:val="004301A5"/>
    <w:rsid w:val="00431DCE"/>
    <w:rsid w:val="00440DBB"/>
    <w:rsid w:val="0044694C"/>
    <w:rsid w:val="004518C5"/>
    <w:rsid w:val="0045719C"/>
    <w:rsid w:val="00460ADD"/>
    <w:rsid w:val="00461333"/>
    <w:rsid w:val="004628EE"/>
    <w:rsid w:val="0046445F"/>
    <w:rsid w:val="00465245"/>
    <w:rsid w:val="00475E88"/>
    <w:rsid w:val="004837DD"/>
    <w:rsid w:val="004843D0"/>
    <w:rsid w:val="00484CD3"/>
    <w:rsid w:val="004873C3"/>
    <w:rsid w:val="00490F52"/>
    <w:rsid w:val="004941AF"/>
    <w:rsid w:val="004B0562"/>
    <w:rsid w:val="004B0FEC"/>
    <w:rsid w:val="004B1B57"/>
    <w:rsid w:val="004B2A36"/>
    <w:rsid w:val="004B742F"/>
    <w:rsid w:val="004C1B2B"/>
    <w:rsid w:val="004C3C21"/>
    <w:rsid w:val="004D3853"/>
    <w:rsid w:val="004D38DC"/>
    <w:rsid w:val="004D49F1"/>
    <w:rsid w:val="004D6CB5"/>
    <w:rsid w:val="004E164F"/>
    <w:rsid w:val="004E2621"/>
    <w:rsid w:val="004E375A"/>
    <w:rsid w:val="004E3CB0"/>
    <w:rsid w:val="004E4E16"/>
    <w:rsid w:val="004E61D7"/>
    <w:rsid w:val="004E654D"/>
    <w:rsid w:val="004E6C12"/>
    <w:rsid w:val="004F00A8"/>
    <w:rsid w:val="004F035D"/>
    <w:rsid w:val="004F30F5"/>
    <w:rsid w:val="004F33E8"/>
    <w:rsid w:val="004F60F1"/>
    <w:rsid w:val="004F75AF"/>
    <w:rsid w:val="00502240"/>
    <w:rsid w:val="005057E8"/>
    <w:rsid w:val="0051335B"/>
    <w:rsid w:val="00514331"/>
    <w:rsid w:val="00514CAB"/>
    <w:rsid w:val="00520AFF"/>
    <w:rsid w:val="00520DDE"/>
    <w:rsid w:val="00521B46"/>
    <w:rsid w:val="0052563A"/>
    <w:rsid w:val="0054011C"/>
    <w:rsid w:val="0054084C"/>
    <w:rsid w:val="00542F38"/>
    <w:rsid w:val="00546BBD"/>
    <w:rsid w:val="00550AF9"/>
    <w:rsid w:val="0055137F"/>
    <w:rsid w:val="00551C5D"/>
    <w:rsid w:val="00552EEC"/>
    <w:rsid w:val="005620D4"/>
    <w:rsid w:val="005649D3"/>
    <w:rsid w:val="005704DA"/>
    <w:rsid w:val="005720FB"/>
    <w:rsid w:val="00572C26"/>
    <w:rsid w:val="00580C77"/>
    <w:rsid w:val="00580F38"/>
    <w:rsid w:val="0058221A"/>
    <w:rsid w:val="00584EDF"/>
    <w:rsid w:val="00592484"/>
    <w:rsid w:val="0059460B"/>
    <w:rsid w:val="00594FFB"/>
    <w:rsid w:val="00595698"/>
    <w:rsid w:val="005A36B3"/>
    <w:rsid w:val="005A485B"/>
    <w:rsid w:val="005A56F4"/>
    <w:rsid w:val="005A78B0"/>
    <w:rsid w:val="005B0C36"/>
    <w:rsid w:val="005B7229"/>
    <w:rsid w:val="005C16F1"/>
    <w:rsid w:val="005C3D65"/>
    <w:rsid w:val="005C46F4"/>
    <w:rsid w:val="005C4A1F"/>
    <w:rsid w:val="005C562F"/>
    <w:rsid w:val="005C7244"/>
    <w:rsid w:val="005D155B"/>
    <w:rsid w:val="005D17C3"/>
    <w:rsid w:val="005D5366"/>
    <w:rsid w:val="005E15E5"/>
    <w:rsid w:val="005E2197"/>
    <w:rsid w:val="005E3DC8"/>
    <w:rsid w:val="005E4457"/>
    <w:rsid w:val="005E4DC5"/>
    <w:rsid w:val="005E677A"/>
    <w:rsid w:val="005E740D"/>
    <w:rsid w:val="005F2B42"/>
    <w:rsid w:val="00602D11"/>
    <w:rsid w:val="00603629"/>
    <w:rsid w:val="00603753"/>
    <w:rsid w:val="00606870"/>
    <w:rsid w:val="00607AC7"/>
    <w:rsid w:val="00617E4E"/>
    <w:rsid w:val="0062298E"/>
    <w:rsid w:val="00622C67"/>
    <w:rsid w:val="00627F1A"/>
    <w:rsid w:val="00630EEA"/>
    <w:rsid w:val="006332E8"/>
    <w:rsid w:val="00636F54"/>
    <w:rsid w:val="0064127F"/>
    <w:rsid w:val="00642484"/>
    <w:rsid w:val="0065059F"/>
    <w:rsid w:val="0065074B"/>
    <w:rsid w:val="006528F0"/>
    <w:rsid w:val="00654E89"/>
    <w:rsid w:val="00654EEE"/>
    <w:rsid w:val="00655FED"/>
    <w:rsid w:val="00656CA7"/>
    <w:rsid w:val="0066207E"/>
    <w:rsid w:val="006643AF"/>
    <w:rsid w:val="00664D09"/>
    <w:rsid w:val="006654D1"/>
    <w:rsid w:val="00672850"/>
    <w:rsid w:val="00675A1E"/>
    <w:rsid w:val="00675CBE"/>
    <w:rsid w:val="00677703"/>
    <w:rsid w:val="00681A60"/>
    <w:rsid w:val="00686AB8"/>
    <w:rsid w:val="00691D3C"/>
    <w:rsid w:val="006929F9"/>
    <w:rsid w:val="0069490B"/>
    <w:rsid w:val="006953E0"/>
    <w:rsid w:val="00697AA6"/>
    <w:rsid w:val="006A0B6C"/>
    <w:rsid w:val="006A14BD"/>
    <w:rsid w:val="006A1ACE"/>
    <w:rsid w:val="006A6A9D"/>
    <w:rsid w:val="006C35C7"/>
    <w:rsid w:val="006C6335"/>
    <w:rsid w:val="006C7E3C"/>
    <w:rsid w:val="006D0DC4"/>
    <w:rsid w:val="006D1E1F"/>
    <w:rsid w:val="006D2CA7"/>
    <w:rsid w:val="006D3674"/>
    <w:rsid w:val="006E78ED"/>
    <w:rsid w:val="006E7F4C"/>
    <w:rsid w:val="006F1C87"/>
    <w:rsid w:val="00703955"/>
    <w:rsid w:val="007046CE"/>
    <w:rsid w:val="00712264"/>
    <w:rsid w:val="00715268"/>
    <w:rsid w:val="00716793"/>
    <w:rsid w:val="00720425"/>
    <w:rsid w:val="00721669"/>
    <w:rsid w:val="0072242F"/>
    <w:rsid w:val="0072501D"/>
    <w:rsid w:val="007357C5"/>
    <w:rsid w:val="007422B9"/>
    <w:rsid w:val="00742A8D"/>
    <w:rsid w:val="00750BC5"/>
    <w:rsid w:val="00753002"/>
    <w:rsid w:val="00764D45"/>
    <w:rsid w:val="007713DD"/>
    <w:rsid w:val="0077144E"/>
    <w:rsid w:val="0077684C"/>
    <w:rsid w:val="007812C6"/>
    <w:rsid w:val="00782042"/>
    <w:rsid w:val="00782DF4"/>
    <w:rsid w:val="0078399E"/>
    <w:rsid w:val="00783DEA"/>
    <w:rsid w:val="007840C3"/>
    <w:rsid w:val="00784A41"/>
    <w:rsid w:val="0078565D"/>
    <w:rsid w:val="00790DED"/>
    <w:rsid w:val="00792C98"/>
    <w:rsid w:val="00797E35"/>
    <w:rsid w:val="007A1297"/>
    <w:rsid w:val="007A643A"/>
    <w:rsid w:val="007A6790"/>
    <w:rsid w:val="007A67D2"/>
    <w:rsid w:val="007B3073"/>
    <w:rsid w:val="007B53EA"/>
    <w:rsid w:val="007B5434"/>
    <w:rsid w:val="007B6758"/>
    <w:rsid w:val="007C06F4"/>
    <w:rsid w:val="007C38B1"/>
    <w:rsid w:val="007D3625"/>
    <w:rsid w:val="007D4330"/>
    <w:rsid w:val="007E3AC6"/>
    <w:rsid w:val="007E3C7D"/>
    <w:rsid w:val="007E6586"/>
    <w:rsid w:val="007F0D81"/>
    <w:rsid w:val="008065D8"/>
    <w:rsid w:val="00813646"/>
    <w:rsid w:val="0081547D"/>
    <w:rsid w:val="00817480"/>
    <w:rsid w:val="00822415"/>
    <w:rsid w:val="00823AF7"/>
    <w:rsid w:val="008261AE"/>
    <w:rsid w:val="00827052"/>
    <w:rsid w:val="00835248"/>
    <w:rsid w:val="00836065"/>
    <w:rsid w:val="00852B85"/>
    <w:rsid w:val="0085615B"/>
    <w:rsid w:val="0086298F"/>
    <w:rsid w:val="00864000"/>
    <w:rsid w:val="008711B3"/>
    <w:rsid w:val="00877D52"/>
    <w:rsid w:val="00885230"/>
    <w:rsid w:val="00885965"/>
    <w:rsid w:val="0089069B"/>
    <w:rsid w:val="00894ED7"/>
    <w:rsid w:val="00896889"/>
    <w:rsid w:val="008A0470"/>
    <w:rsid w:val="008A059F"/>
    <w:rsid w:val="008A1D88"/>
    <w:rsid w:val="008A5F49"/>
    <w:rsid w:val="008A72F4"/>
    <w:rsid w:val="008B1502"/>
    <w:rsid w:val="008B1892"/>
    <w:rsid w:val="008B48A9"/>
    <w:rsid w:val="008C15FA"/>
    <w:rsid w:val="008C5A8E"/>
    <w:rsid w:val="008C61E3"/>
    <w:rsid w:val="008C685E"/>
    <w:rsid w:val="008C704D"/>
    <w:rsid w:val="008D0D8E"/>
    <w:rsid w:val="008D1D0F"/>
    <w:rsid w:val="008D32C9"/>
    <w:rsid w:val="008E211F"/>
    <w:rsid w:val="008E5A2E"/>
    <w:rsid w:val="008F272F"/>
    <w:rsid w:val="008F4077"/>
    <w:rsid w:val="008F436B"/>
    <w:rsid w:val="008F5332"/>
    <w:rsid w:val="008F7654"/>
    <w:rsid w:val="009001B0"/>
    <w:rsid w:val="00906FD2"/>
    <w:rsid w:val="009071EE"/>
    <w:rsid w:val="00910122"/>
    <w:rsid w:val="009133E3"/>
    <w:rsid w:val="00932629"/>
    <w:rsid w:val="009331E7"/>
    <w:rsid w:val="0094207B"/>
    <w:rsid w:val="00944E37"/>
    <w:rsid w:val="00947AB6"/>
    <w:rsid w:val="00952ABE"/>
    <w:rsid w:val="00955B40"/>
    <w:rsid w:val="0096063E"/>
    <w:rsid w:val="00967471"/>
    <w:rsid w:val="009706EE"/>
    <w:rsid w:val="00971284"/>
    <w:rsid w:val="00972098"/>
    <w:rsid w:val="00972C2C"/>
    <w:rsid w:val="00980B24"/>
    <w:rsid w:val="009843EF"/>
    <w:rsid w:val="009914EB"/>
    <w:rsid w:val="00991622"/>
    <w:rsid w:val="009930C2"/>
    <w:rsid w:val="009943A6"/>
    <w:rsid w:val="009951B1"/>
    <w:rsid w:val="00995CE3"/>
    <w:rsid w:val="009A0BA0"/>
    <w:rsid w:val="009A1715"/>
    <w:rsid w:val="009A253C"/>
    <w:rsid w:val="009A3360"/>
    <w:rsid w:val="009A551C"/>
    <w:rsid w:val="009A5BCB"/>
    <w:rsid w:val="009A64A8"/>
    <w:rsid w:val="009B368B"/>
    <w:rsid w:val="009C2E7B"/>
    <w:rsid w:val="009D1FBF"/>
    <w:rsid w:val="009D384B"/>
    <w:rsid w:val="009D4472"/>
    <w:rsid w:val="009D6187"/>
    <w:rsid w:val="009E03DC"/>
    <w:rsid w:val="009E26E1"/>
    <w:rsid w:val="009E437B"/>
    <w:rsid w:val="009F0A4D"/>
    <w:rsid w:val="009F2553"/>
    <w:rsid w:val="00A01647"/>
    <w:rsid w:val="00A02F34"/>
    <w:rsid w:val="00A03387"/>
    <w:rsid w:val="00A0425E"/>
    <w:rsid w:val="00A05B25"/>
    <w:rsid w:val="00A06E3C"/>
    <w:rsid w:val="00A107AA"/>
    <w:rsid w:val="00A10D5B"/>
    <w:rsid w:val="00A12CE7"/>
    <w:rsid w:val="00A13862"/>
    <w:rsid w:val="00A1431F"/>
    <w:rsid w:val="00A1439D"/>
    <w:rsid w:val="00A1490D"/>
    <w:rsid w:val="00A16767"/>
    <w:rsid w:val="00A2020B"/>
    <w:rsid w:val="00A217A7"/>
    <w:rsid w:val="00A21990"/>
    <w:rsid w:val="00A22480"/>
    <w:rsid w:val="00A23327"/>
    <w:rsid w:val="00A26D13"/>
    <w:rsid w:val="00A26E27"/>
    <w:rsid w:val="00A27DCE"/>
    <w:rsid w:val="00A300A0"/>
    <w:rsid w:val="00A3449B"/>
    <w:rsid w:val="00A4053A"/>
    <w:rsid w:val="00A46B50"/>
    <w:rsid w:val="00A61922"/>
    <w:rsid w:val="00A64451"/>
    <w:rsid w:val="00A644FB"/>
    <w:rsid w:val="00A7222B"/>
    <w:rsid w:val="00A80A84"/>
    <w:rsid w:val="00A83073"/>
    <w:rsid w:val="00A8358F"/>
    <w:rsid w:val="00A841C3"/>
    <w:rsid w:val="00A843A6"/>
    <w:rsid w:val="00A844F9"/>
    <w:rsid w:val="00A8486E"/>
    <w:rsid w:val="00A92340"/>
    <w:rsid w:val="00A9236C"/>
    <w:rsid w:val="00A94F14"/>
    <w:rsid w:val="00A958F6"/>
    <w:rsid w:val="00A967F0"/>
    <w:rsid w:val="00AA7394"/>
    <w:rsid w:val="00AA7A42"/>
    <w:rsid w:val="00AB0CFB"/>
    <w:rsid w:val="00AC1FDC"/>
    <w:rsid w:val="00AC7D7C"/>
    <w:rsid w:val="00AD0B0C"/>
    <w:rsid w:val="00AD2355"/>
    <w:rsid w:val="00AD2987"/>
    <w:rsid w:val="00AD32F5"/>
    <w:rsid w:val="00AD63A0"/>
    <w:rsid w:val="00AE2C42"/>
    <w:rsid w:val="00AE3AB9"/>
    <w:rsid w:val="00AE6C13"/>
    <w:rsid w:val="00AF598C"/>
    <w:rsid w:val="00AF5B8E"/>
    <w:rsid w:val="00AF7689"/>
    <w:rsid w:val="00B06560"/>
    <w:rsid w:val="00B0764A"/>
    <w:rsid w:val="00B13F2A"/>
    <w:rsid w:val="00B13FF6"/>
    <w:rsid w:val="00B227A9"/>
    <w:rsid w:val="00B278F5"/>
    <w:rsid w:val="00B31142"/>
    <w:rsid w:val="00B33338"/>
    <w:rsid w:val="00B34442"/>
    <w:rsid w:val="00B34D30"/>
    <w:rsid w:val="00B36736"/>
    <w:rsid w:val="00B37833"/>
    <w:rsid w:val="00B40A86"/>
    <w:rsid w:val="00B4554A"/>
    <w:rsid w:val="00B46146"/>
    <w:rsid w:val="00B4641F"/>
    <w:rsid w:val="00B467D7"/>
    <w:rsid w:val="00B46C19"/>
    <w:rsid w:val="00B527C5"/>
    <w:rsid w:val="00B528DF"/>
    <w:rsid w:val="00B63D7B"/>
    <w:rsid w:val="00B65917"/>
    <w:rsid w:val="00B66402"/>
    <w:rsid w:val="00B7455A"/>
    <w:rsid w:val="00B7727E"/>
    <w:rsid w:val="00B855E9"/>
    <w:rsid w:val="00B91E2C"/>
    <w:rsid w:val="00B94282"/>
    <w:rsid w:val="00B94BC6"/>
    <w:rsid w:val="00B94F6E"/>
    <w:rsid w:val="00B97F97"/>
    <w:rsid w:val="00BA431E"/>
    <w:rsid w:val="00BB040D"/>
    <w:rsid w:val="00BB07D4"/>
    <w:rsid w:val="00BB37BA"/>
    <w:rsid w:val="00BB3FB8"/>
    <w:rsid w:val="00BC0166"/>
    <w:rsid w:val="00BC0239"/>
    <w:rsid w:val="00BC0D92"/>
    <w:rsid w:val="00BC21C2"/>
    <w:rsid w:val="00BC45DD"/>
    <w:rsid w:val="00BC76BE"/>
    <w:rsid w:val="00BD3FFB"/>
    <w:rsid w:val="00BD5B9E"/>
    <w:rsid w:val="00BD5EE6"/>
    <w:rsid w:val="00BE2F24"/>
    <w:rsid w:val="00BE67BB"/>
    <w:rsid w:val="00BF0AB9"/>
    <w:rsid w:val="00BF0C18"/>
    <w:rsid w:val="00BF0D28"/>
    <w:rsid w:val="00BF1AC5"/>
    <w:rsid w:val="00BF2612"/>
    <w:rsid w:val="00BF676F"/>
    <w:rsid w:val="00C21DA1"/>
    <w:rsid w:val="00C23777"/>
    <w:rsid w:val="00C2524A"/>
    <w:rsid w:val="00C32631"/>
    <w:rsid w:val="00C32EFC"/>
    <w:rsid w:val="00C36613"/>
    <w:rsid w:val="00C4214D"/>
    <w:rsid w:val="00C424FB"/>
    <w:rsid w:val="00C4365E"/>
    <w:rsid w:val="00C4524A"/>
    <w:rsid w:val="00C51B32"/>
    <w:rsid w:val="00C53168"/>
    <w:rsid w:val="00C54C6F"/>
    <w:rsid w:val="00C57D1C"/>
    <w:rsid w:val="00C60F2F"/>
    <w:rsid w:val="00C62415"/>
    <w:rsid w:val="00C65C3F"/>
    <w:rsid w:val="00C74DA7"/>
    <w:rsid w:val="00C75050"/>
    <w:rsid w:val="00C7507D"/>
    <w:rsid w:val="00C80DE9"/>
    <w:rsid w:val="00C85368"/>
    <w:rsid w:val="00C92F52"/>
    <w:rsid w:val="00C94D5A"/>
    <w:rsid w:val="00CA5592"/>
    <w:rsid w:val="00CA58C8"/>
    <w:rsid w:val="00CB1F48"/>
    <w:rsid w:val="00CB222D"/>
    <w:rsid w:val="00CB79CE"/>
    <w:rsid w:val="00CC2EB4"/>
    <w:rsid w:val="00CC545A"/>
    <w:rsid w:val="00CD2EDA"/>
    <w:rsid w:val="00CD38DF"/>
    <w:rsid w:val="00CD65D9"/>
    <w:rsid w:val="00CD6CBD"/>
    <w:rsid w:val="00CE09E3"/>
    <w:rsid w:val="00CE136D"/>
    <w:rsid w:val="00CE1B65"/>
    <w:rsid w:val="00CE5122"/>
    <w:rsid w:val="00CF65CE"/>
    <w:rsid w:val="00CF7105"/>
    <w:rsid w:val="00D03E68"/>
    <w:rsid w:val="00D04B19"/>
    <w:rsid w:val="00D11A89"/>
    <w:rsid w:val="00D11C6C"/>
    <w:rsid w:val="00D21BEE"/>
    <w:rsid w:val="00D30D93"/>
    <w:rsid w:val="00D31EDE"/>
    <w:rsid w:val="00D3275C"/>
    <w:rsid w:val="00D37F8E"/>
    <w:rsid w:val="00D431A7"/>
    <w:rsid w:val="00D45271"/>
    <w:rsid w:val="00D46967"/>
    <w:rsid w:val="00D47F34"/>
    <w:rsid w:val="00D52C3C"/>
    <w:rsid w:val="00D53BEC"/>
    <w:rsid w:val="00D57B31"/>
    <w:rsid w:val="00D61FE1"/>
    <w:rsid w:val="00D70A58"/>
    <w:rsid w:val="00D70F03"/>
    <w:rsid w:val="00D7254E"/>
    <w:rsid w:val="00D740AA"/>
    <w:rsid w:val="00D755B3"/>
    <w:rsid w:val="00D77B42"/>
    <w:rsid w:val="00D80BDB"/>
    <w:rsid w:val="00D810F7"/>
    <w:rsid w:val="00D811F8"/>
    <w:rsid w:val="00D9374A"/>
    <w:rsid w:val="00D94B69"/>
    <w:rsid w:val="00D954C8"/>
    <w:rsid w:val="00DA0906"/>
    <w:rsid w:val="00DA1F08"/>
    <w:rsid w:val="00DA35A7"/>
    <w:rsid w:val="00DB508E"/>
    <w:rsid w:val="00DC1E31"/>
    <w:rsid w:val="00DC5A65"/>
    <w:rsid w:val="00DC7879"/>
    <w:rsid w:val="00DD092B"/>
    <w:rsid w:val="00DE3936"/>
    <w:rsid w:val="00DE4F99"/>
    <w:rsid w:val="00DF1504"/>
    <w:rsid w:val="00DF640A"/>
    <w:rsid w:val="00E011DC"/>
    <w:rsid w:val="00E02FF8"/>
    <w:rsid w:val="00E056C2"/>
    <w:rsid w:val="00E07188"/>
    <w:rsid w:val="00E1004B"/>
    <w:rsid w:val="00E11E6B"/>
    <w:rsid w:val="00E156BE"/>
    <w:rsid w:val="00E209C3"/>
    <w:rsid w:val="00E24EF0"/>
    <w:rsid w:val="00E266E3"/>
    <w:rsid w:val="00E319DC"/>
    <w:rsid w:val="00E34DBC"/>
    <w:rsid w:val="00E36555"/>
    <w:rsid w:val="00E40433"/>
    <w:rsid w:val="00E4509C"/>
    <w:rsid w:val="00E476E8"/>
    <w:rsid w:val="00E50AC7"/>
    <w:rsid w:val="00E53A2D"/>
    <w:rsid w:val="00E54231"/>
    <w:rsid w:val="00E56CA6"/>
    <w:rsid w:val="00E655D1"/>
    <w:rsid w:val="00E659BC"/>
    <w:rsid w:val="00E72844"/>
    <w:rsid w:val="00E75F08"/>
    <w:rsid w:val="00E86735"/>
    <w:rsid w:val="00E903B5"/>
    <w:rsid w:val="00E90B08"/>
    <w:rsid w:val="00E91DE3"/>
    <w:rsid w:val="00E9718A"/>
    <w:rsid w:val="00EA1099"/>
    <w:rsid w:val="00EA5F2F"/>
    <w:rsid w:val="00EA7914"/>
    <w:rsid w:val="00EB2598"/>
    <w:rsid w:val="00EB4331"/>
    <w:rsid w:val="00EC1A24"/>
    <w:rsid w:val="00EC3E3C"/>
    <w:rsid w:val="00EC4EF3"/>
    <w:rsid w:val="00EC731F"/>
    <w:rsid w:val="00ED5ABD"/>
    <w:rsid w:val="00EE673D"/>
    <w:rsid w:val="00EF6019"/>
    <w:rsid w:val="00F0112D"/>
    <w:rsid w:val="00F020AC"/>
    <w:rsid w:val="00F02A26"/>
    <w:rsid w:val="00F05D95"/>
    <w:rsid w:val="00F0661E"/>
    <w:rsid w:val="00F068A1"/>
    <w:rsid w:val="00F10A69"/>
    <w:rsid w:val="00F15D4A"/>
    <w:rsid w:val="00F30126"/>
    <w:rsid w:val="00F30DB0"/>
    <w:rsid w:val="00F3164A"/>
    <w:rsid w:val="00F32004"/>
    <w:rsid w:val="00F34314"/>
    <w:rsid w:val="00F34DAD"/>
    <w:rsid w:val="00F376D4"/>
    <w:rsid w:val="00F40E47"/>
    <w:rsid w:val="00F426DA"/>
    <w:rsid w:val="00F477EA"/>
    <w:rsid w:val="00F519B1"/>
    <w:rsid w:val="00F52D0B"/>
    <w:rsid w:val="00F54757"/>
    <w:rsid w:val="00F57390"/>
    <w:rsid w:val="00F62BF8"/>
    <w:rsid w:val="00F630E1"/>
    <w:rsid w:val="00F63F3F"/>
    <w:rsid w:val="00F701C8"/>
    <w:rsid w:val="00F71AEF"/>
    <w:rsid w:val="00F77081"/>
    <w:rsid w:val="00F77FE1"/>
    <w:rsid w:val="00F82841"/>
    <w:rsid w:val="00F82E32"/>
    <w:rsid w:val="00F83BB6"/>
    <w:rsid w:val="00F8649F"/>
    <w:rsid w:val="00F86596"/>
    <w:rsid w:val="00F86D76"/>
    <w:rsid w:val="00F92F44"/>
    <w:rsid w:val="00F9386C"/>
    <w:rsid w:val="00F95C7B"/>
    <w:rsid w:val="00F97C0D"/>
    <w:rsid w:val="00FA0033"/>
    <w:rsid w:val="00FA18BA"/>
    <w:rsid w:val="00FA24FF"/>
    <w:rsid w:val="00FA5080"/>
    <w:rsid w:val="00FA7520"/>
    <w:rsid w:val="00FC3C46"/>
    <w:rsid w:val="00FC3E5C"/>
    <w:rsid w:val="00FC463D"/>
    <w:rsid w:val="00FC6823"/>
    <w:rsid w:val="00FD1062"/>
    <w:rsid w:val="00FD3254"/>
    <w:rsid w:val="00FE36CE"/>
    <w:rsid w:val="00FE436C"/>
    <w:rsid w:val="00FF21C9"/>
    <w:rsid w:val="00FF33B8"/>
    <w:rsid w:val="00FF3C26"/>
    <w:rsid w:val="00FF61CE"/>
    <w:rsid w:val="00FF7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7203933"/>
  <w15:chartTrackingRefBased/>
  <w15:docId w15:val="{D7C28C0D-0C21-44A3-9BBC-3BD87665D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before="120"/>
      <w:jc w:val="both"/>
    </w:pPr>
    <w:rPr>
      <w:sz w:val="28"/>
    </w:rPr>
  </w:style>
  <w:style w:type="paragraph" w:styleId="Heading1">
    <w:name w:val="heading 1"/>
    <w:basedOn w:val="Normal"/>
    <w:next w:val="Normal"/>
    <w:qFormat/>
    <w:pPr>
      <w:keepNext/>
      <w:spacing w:before="240"/>
      <w:jc w:val="center"/>
      <w:outlineLvl w:val="0"/>
    </w:pPr>
    <w:rPr>
      <w:b/>
      <w:caps/>
      <w:kern w:val="28"/>
      <w:sz w:val="24"/>
    </w:rPr>
  </w:style>
  <w:style w:type="paragraph" w:styleId="Heading2">
    <w:name w:val="heading 2"/>
    <w:basedOn w:val="Normal"/>
    <w:next w:val="Normal"/>
    <w:qFormat/>
    <w:pPr>
      <w:keepNext/>
      <w:spacing w:before="240"/>
      <w:outlineLvl w:val="1"/>
    </w:pPr>
    <w:rPr>
      <w:rFonts w:ascii="Arial" w:hAnsi="Arial"/>
      <w:b/>
      <w:i/>
      <w:caps/>
      <w:sz w:val="24"/>
    </w:rPr>
  </w:style>
  <w:style w:type="paragraph" w:styleId="Heading3">
    <w:name w:val="heading 3"/>
    <w:basedOn w:val="Normal"/>
    <w:next w:val="Normal"/>
    <w:qFormat/>
    <w:pPr>
      <w:keepNext/>
      <w:spacing w:before="240"/>
      <w:jc w:val="left"/>
      <w:outlineLvl w:val="2"/>
    </w:pPr>
    <w:rPr>
      <w:b/>
      <w:i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bCs/>
      <w:sz w:val="26"/>
    </w:rPr>
  </w:style>
  <w:style w:type="paragraph" w:styleId="Heading5">
    <w:name w:val="heading 5"/>
    <w:basedOn w:val="Normal"/>
    <w:next w:val="Normal"/>
    <w:qFormat/>
    <w:pPr>
      <w:keepNext/>
      <w:suppressAutoHyphens/>
      <w:spacing w:before="0"/>
      <w:ind w:right="-284"/>
      <w:jc w:val="right"/>
      <w:outlineLvl w:val="4"/>
    </w:pPr>
    <w:rPr>
      <w:b/>
      <w:color w:val="000000"/>
      <w:spacing w:val="-2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pPr>
      <w:ind w:firstLine="720"/>
    </w:pPr>
  </w:style>
  <w:style w:type="paragraph" w:customStyle="1" w:styleId="Chuong">
    <w:name w:val="Chuong"/>
    <w:basedOn w:val="Normal"/>
    <w:pPr>
      <w:jc w:val="center"/>
    </w:pPr>
    <w:rPr>
      <w:b/>
      <w:caps/>
      <w:color w:val="FF0000"/>
    </w:rPr>
  </w:style>
  <w:style w:type="paragraph" w:customStyle="1" w:styleId="Muc">
    <w:name w:val="Muc"/>
    <w:basedOn w:val="Normal"/>
    <w:pPr>
      <w:spacing w:before="240"/>
      <w:jc w:val="left"/>
    </w:pPr>
    <w:rPr>
      <w:b/>
      <w:i/>
      <w:color w:val="800000"/>
    </w:rPr>
  </w:style>
  <w:style w:type="paragraph" w:customStyle="1" w:styleId="Khoan">
    <w:name w:val="Khoan"/>
    <w:basedOn w:val="Normal"/>
    <w:pPr>
      <w:spacing w:before="240"/>
      <w:jc w:val="left"/>
    </w:pPr>
    <w:rPr>
      <w:rFonts w:ascii="Arial" w:hAnsi="Arial"/>
      <w:b/>
      <w:i/>
      <w:color w:val="008080"/>
    </w:rPr>
  </w:style>
  <w:style w:type="paragraph" w:styleId="Caption">
    <w:name w:val="caption"/>
    <w:basedOn w:val="Normal"/>
    <w:next w:val="Normal"/>
    <w:qFormat/>
    <w:pPr>
      <w:jc w:val="right"/>
    </w:pPr>
    <w:rPr>
      <w:i/>
    </w:rPr>
  </w:style>
  <w:style w:type="paragraph" w:styleId="DocumentMap">
    <w:name w:val="Document Map"/>
    <w:basedOn w:val="Normal"/>
    <w:semiHidden/>
    <w:pPr>
      <w:shd w:val="clear" w:color="auto" w:fill="000080"/>
      <w:jc w:val="left"/>
    </w:pPr>
    <w:rPr>
      <w:rFonts w:ascii=".VnArialH" w:hAnsi=".VnArialH"/>
      <w:b/>
      <w:i/>
      <w:color w:val="FFFF00"/>
      <w:sz w:val="24"/>
    </w:rPr>
  </w:style>
  <w:style w:type="paragraph" w:styleId="BodyText">
    <w:name w:val="Body Text"/>
    <w:basedOn w:val="Normal"/>
    <w:pPr>
      <w:ind w:firstLine="720"/>
    </w:pPr>
  </w:style>
  <w:style w:type="paragraph" w:customStyle="1" w:styleId="Nguontulieu">
    <w:name w:val="Nguon tu lieu"/>
    <w:basedOn w:val="Normal"/>
    <w:autoRedefine/>
    <w:pPr>
      <w:spacing w:after="120"/>
      <w:jc w:val="right"/>
    </w:pPr>
    <w:rPr>
      <w:i/>
      <w:color w:val="000000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customStyle="1" w:styleId="Cauhoi">
    <w:name w:val="Cau hoi"/>
    <w:basedOn w:val="Normal"/>
    <w:autoRedefine/>
    <w:pPr>
      <w:jc w:val="left"/>
    </w:pPr>
    <w:rPr>
      <w:i/>
      <w:color w:val="0000FF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character" w:styleId="CommentReference">
    <w:name w:val="annotation reference"/>
    <w:rsid w:val="00102D5C"/>
    <w:rPr>
      <w:sz w:val="16"/>
      <w:szCs w:val="16"/>
    </w:rPr>
  </w:style>
  <w:style w:type="paragraph" w:styleId="CommentText">
    <w:name w:val="annotation text"/>
    <w:basedOn w:val="Normal"/>
    <w:link w:val="CommentTextChar"/>
    <w:rsid w:val="00102D5C"/>
    <w:rPr>
      <w:sz w:val="20"/>
    </w:rPr>
  </w:style>
  <w:style w:type="character" w:customStyle="1" w:styleId="CommentTextChar">
    <w:name w:val="Comment Text Char"/>
    <w:link w:val="CommentText"/>
    <w:rsid w:val="00102D5C"/>
    <w:rPr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102D5C"/>
    <w:rPr>
      <w:b/>
      <w:bCs/>
    </w:rPr>
  </w:style>
  <w:style w:type="character" w:customStyle="1" w:styleId="CommentSubjectChar">
    <w:name w:val="Comment Subject Char"/>
    <w:link w:val="CommentSubject"/>
    <w:rsid w:val="00102D5C"/>
    <w:rPr>
      <w:b/>
      <w:bCs/>
      <w:lang w:eastAsia="en-US"/>
    </w:rPr>
  </w:style>
  <w:style w:type="paragraph" w:styleId="BalloonText">
    <w:name w:val="Balloon Text"/>
    <w:basedOn w:val="Normal"/>
    <w:link w:val="BalloonTextChar"/>
    <w:rsid w:val="00102D5C"/>
    <w:pPr>
      <w:spacing w:befor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102D5C"/>
    <w:rPr>
      <w:rFonts w:ascii="Segoe UI" w:hAnsi="Segoe UI" w:cs="Segoe UI"/>
      <w:sz w:val="18"/>
      <w:szCs w:val="18"/>
      <w:lang w:eastAsia="en-US"/>
    </w:rPr>
  </w:style>
  <w:style w:type="character" w:styleId="Hyperlink">
    <w:name w:val="Hyperlink"/>
    <w:uiPriority w:val="99"/>
    <w:unhideWhenUsed/>
    <w:rsid w:val="001D7110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79CE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61DF"/>
    <w:rPr>
      <w:rFonts w:eastAsiaTheme="minorHAnsi" w:cstheme="minorBidi"/>
      <w:sz w:val="28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9F0A4D"/>
    <w:rPr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410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td@caa.gov.vn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mailto:truong.ngoc@fedex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irnav@corp.ds.fedex.com" TargetMode="Externa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Templates\CAAV\Cong%20van%20cua%20Cuc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7D6183-C218-4080-A627-47CC59341B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Cong van cua Cuc</Template>
  <TotalTime>7</TotalTime>
  <Pages>2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SCHEDULE LADNING PERMIT</vt:lpstr>
    </vt:vector>
  </TitlesOfParts>
  <Company>CAAV</Company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SCHEDULE LADNING PERMIT</dc:title>
  <dc:subject/>
  <dc:creator>TSS-VTHK</dc:creator>
  <cp:keywords/>
  <cp:lastModifiedBy>Truong Ngoc</cp:lastModifiedBy>
  <cp:revision>3</cp:revision>
  <cp:lastPrinted>2026-01-08T10:42:00Z</cp:lastPrinted>
  <dcterms:created xsi:type="dcterms:W3CDTF">2026-08-03T15:42:00Z</dcterms:created>
  <dcterms:modified xsi:type="dcterms:W3CDTF">2026-08-03T15:49:00Z</dcterms:modified>
</cp:coreProperties>
</file>